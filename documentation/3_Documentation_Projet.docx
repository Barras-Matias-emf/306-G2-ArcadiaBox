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6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50"/>
        <w:gridCol w:w="6"/>
      </w:tblGrid>
      <w:tr w:rsidR="000D6544" w:rsidRPr="006E5B0C" w14:paraId="40E2F7DE" w14:textId="77777777" w:rsidTr="000D6544">
        <w:trPr>
          <w:gridAfter w:val="1"/>
          <w:wAfter w:w="6" w:type="dxa"/>
          <w:cantSplit/>
        </w:trPr>
        <w:tc>
          <w:tcPr>
            <w:tcW w:w="10350" w:type="dxa"/>
            <w:hideMark/>
          </w:tcPr>
          <w:tbl>
            <w:tblPr>
              <w:tblW w:w="10335" w:type="dxa"/>
              <w:tblLayout w:type="fixed"/>
              <w:tblCellMar>
                <w:left w:w="68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58"/>
              <w:gridCol w:w="3677"/>
            </w:tblGrid>
            <w:tr w:rsidR="000D6544" w:rsidRPr="00CE0DB6" w14:paraId="2E5B1810" w14:textId="77777777" w:rsidTr="00F43BF9">
              <w:tc>
                <w:tcPr>
                  <w:tcW w:w="6658" w:type="dxa"/>
                  <w:vAlign w:val="center"/>
                </w:tcPr>
                <w:p w14:paraId="5ECB89CD" w14:textId="77777777" w:rsidR="000D6544" w:rsidRPr="000D6544" w:rsidRDefault="000D6544" w:rsidP="00F43BF9">
                  <w:pPr>
                    <w:rPr>
                      <w:rFonts w:cs="Arial"/>
                      <w:b/>
                      <w:sz w:val="28"/>
                      <w:lang w:val="fr-CH"/>
                    </w:rPr>
                  </w:pPr>
                  <w:r w:rsidRPr="000D6544">
                    <w:rPr>
                      <w:rFonts w:cs="Arial"/>
                      <w:b/>
                      <w:sz w:val="28"/>
                      <w:lang w:val="fr-CH"/>
                    </w:rPr>
                    <w:t>Informaticien/-ne CFC</w:t>
                  </w:r>
                </w:p>
                <w:p w14:paraId="4172591C" w14:textId="3FC994A5" w:rsidR="000D6544" w:rsidRPr="000D6544" w:rsidRDefault="000D6544" w:rsidP="00F43BF9">
                  <w:pPr>
                    <w:rPr>
                      <w:rFonts w:cs="Arial"/>
                      <w:sz w:val="22"/>
                      <w:lang w:val="fr-CH"/>
                    </w:rPr>
                  </w:pPr>
                  <w:r w:rsidRPr="000D6544">
                    <w:rPr>
                      <w:rFonts w:cs="Arial"/>
                      <w:sz w:val="22"/>
                      <w:lang w:val="fr-CH"/>
                    </w:rPr>
                    <w:t>Travail pratique individuel 20</w:t>
                  </w:r>
                  <w:r w:rsidR="004A59DE">
                    <w:rPr>
                      <w:rFonts w:cs="Arial"/>
                      <w:sz w:val="22"/>
                      <w:lang w:val="fr-CH"/>
                    </w:rPr>
                    <w:t>2</w:t>
                  </w:r>
                  <w:r w:rsidR="003A2C15">
                    <w:rPr>
                      <w:rFonts w:cs="Arial"/>
                      <w:sz w:val="22"/>
                      <w:lang w:val="fr-CH"/>
                    </w:rPr>
                    <w:t>5</w:t>
                  </w:r>
                  <w:r w:rsidRPr="000D6544">
                    <w:rPr>
                      <w:rFonts w:cs="Arial"/>
                      <w:sz w:val="22"/>
                      <w:lang w:val="fr-CH"/>
                    </w:rPr>
                    <w:t xml:space="preserve"> (TPI)</w:t>
                  </w:r>
                </w:p>
              </w:tc>
              <w:tc>
                <w:tcPr>
                  <w:tcW w:w="3677" w:type="dxa"/>
                  <w:vAlign w:val="center"/>
                </w:tcPr>
                <w:p w14:paraId="5AD166A1" w14:textId="77777777" w:rsidR="000D6544" w:rsidRPr="00CE0DB6" w:rsidRDefault="000D6544" w:rsidP="00F43BF9">
                  <w:pPr>
                    <w:jc w:val="right"/>
                    <w:rPr>
                      <w:b/>
                      <w:spacing w:val="20"/>
                      <w:sz w:val="26"/>
                      <w:lang w:val="de-DE"/>
                    </w:rPr>
                  </w:pPr>
                  <w:r>
                    <w:rPr>
                      <w:b/>
                      <w:noProof/>
                      <w:spacing w:val="20"/>
                      <w:sz w:val="26"/>
                      <w:lang w:val="fr-CH" w:eastAsia="fr-CH"/>
                    </w:rPr>
                    <w:drawing>
                      <wp:inline distT="0" distB="0" distL="0" distR="0" wp14:anchorId="04101375" wp14:editId="77C7351C">
                        <wp:extent cx="1584963" cy="1062230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Logo_ICT_BB_Freiburg_Fribourg.png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963" cy="10622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7B6F507" w14:textId="77777777" w:rsidR="000D6544" w:rsidRPr="006E5B0C" w:rsidRDefault="000D6544" w:rsidP="00F43BF9">
            <w:pPr>
              <w:rPr>
                <w:lang w:val="de-DE"/>
              </w:rPr>
            </w:pPr>
          </w:p>
        </w:tc>
      </w:tr>
      <w:tr w:rsidR="00917D4F" w14:paraId="1D7372A3" w14:textId="77777777" w:rsidTr="000D6544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10356" w:type="dxa"/>
            <w:gridSpan w:val="2"/>
          </w:tcPr>
          <w:p w14:paraId="5E4BCFE5" w14:textId="77777777" w:rsidR="00917D4F" w:rsidRDefault="00917D4F" w:rsidP="00F43BF9">
            <w:pPr>
              <w:ind w:right="67"/>
              <w:rPr>
                <w:b/>
                <w:spacing w:val="20"/>
                <w:sz w:val="26"/>
                <w:lang w:val="de-DE"/>
              </w:rPr>
            </w:pPr>
          </w:p>
        </w:tc>
      </w:tr>
    </w:tbl>
    <w:p w14:paraId="7101A703" w14:textId="02A96DBF" w:rsidR="00917D4F" w:rsidRPr="009E2F1E" w:rsidRDefault="00917D4F" w:rsidP="009E2F1E">
      <w:pPr>
        <w:pStyle w:val="Lgende"/>
        <w:jc w:val="left"/>
        <w:rPr>
          <w:b/>
          <w:i w:val="0"/>
          <w:sz w:val="24"/>
          <w:lang w:val="fr-CH"/>
        </w:rPr>
      </w:pPr>
      <w:r w:rsidRPr="009E2F1E">
        <w:rPr>
          <w:b/>
          <w:i w:val="0"/>
          <w:sz w:val="24"/>
          <w:lang w:val="fr-CH"/>
        </w:rPr>
        <w:t>Modèle de rapport v1.</w:t>
      </w:r>
      <w:r w:rsidR="00504949" w:rsidRPr="009E2F1E">
        <w:rPr>
          <w:b/>
          <w:i w:val="0"/>
          <w:sz w:val="24"/>
          <w:lang w:val="fr-CH"/>
        </w:rPr>
        <w:t>4</w:t>
      </w:r>
      <w:r w:rsidR="004A3771" w:rsidRPr="009E2F1E">
        <w:rPr>
          <w:b/>
          <w:i w:val="0"/>
          <w:sz w:val="24"/>
          <w:lang w:val="fr-CH"/>
        </w:rPr>
        <w:t xml:space="preserve"> </w:t>
      </w:r>
    </w:p>
    <w:p w14:paraId="261B2244" w14:textId="32B9ED58" w:rsidR="00917D4F" w:rsidRDefault="00917D4F" w:rsidP="00917D4F">
      <w:pPr>
        <w:rPr>
          <w:rFonts w:cs="Arial"/>
          <w:lang w:val="fr-CH"/>
        </w:rPr>
      </w:pPr>
      <w:r w:rsidRPr="00917D4F">
        <w:rPr>
          <w:sz w:val="24"/>
          <w:lang w:val="fr-CH"/>
        </w:rPr>
        <w:t xml:space="preserve">Nom </w:t>
      </w:r>
      <w:r w:rsidR="00E50905">
        <w:rPr>
          <w:sz w:val="24"/>
          <w:lang w:val="fr-CH"/>
        </w:rPr>
        <w:t>des</w:t>
      </w:r>
      <w:r w:rsidR="00E50905" w:rsidRPr="00917D4F">
        <w:rPr>
          <w:sz w:val="24"/>
          <w:lang w:val="fr-CH"/>
        </w:rPr>
        <w:t xml:space="preserve"> candidats</w:t>
      </w:r>
      <w:r w:rsidRPr="00917D4F">
        <w:rPr>
          <w:sz w:val="24"/>
          <w:lang w:val="fr-CH"/>
        </w:rPr>
        <w:t xml:space="preserve"> : </w:t>
      </w:r>
      <w:r w:rsidR="00EE2B43">
        <w:rPr>
          <w:sz w:val="24"/>
          <w:lang w:val="fr-CH"/>
        </w:rPr>
        <w:t>Barras Matias</w:t>
      </w:r>
      <w:r w:rsidR="0034651A">
        <w:rPr>
          <w:sz w:val="24"/>
          <w:lang w:val="fr-CH"/>
        </w:rPr>
        <w:t>, Ramirez Arnaud, Deillon Jonas</w:t>
      </w:r>
    </w:p>
    <w:p w14:paraId="79FE540E" w14:textId="77777777" w:rsidR="00917D4F" w:rsidRPr="00917D4F" w:rsidRDefault="00917D4F" w:rsidP="00917D4F">
      <w:pPr>
        <w:rPr>
          <w:rFonts w:cs="Arial"/>
          <w:lang w:val="fr-CH"/>
        </w:rPr>
      </w:pPr>
    </w:p>
    <w:p w14:paraId="64FE1D36" w14:textId="77777777" w:rsidR="00917D4F" w:rsidRPr="00917D4F" w:rsidRDefault="00917D4F" w:rsidP="00917D4F">
      <w:pPr>
        <w:rPr>
          <w:rFonts w:cs="Arial"/>
          <w:lang w:val="fr-CH"/>
        </w:rPr>
      </w:pPr>
    </w:p>
    <w:p w14:paraId="03B39D74" w14:textId="77777777" w:rsidR="00917D4F" w:rsidRPr="00917D4F" w:rsidRDefault="00917D4F" w:rsidP="00917D4F">
      <w:pPr>
        <w:rPr>
          <w:rFonts w:cs="Arial"/>
          <w:lang w:val="fr-CH"/>
        </w:rPr>
      </w:pPr>
    </w:p>
    <w:p w14:paraId="1CAC0FC8" w14:textId="70001B21" w:rsidR="00917D4F" w:rsidRPr="004E0159" w:rsidRDefault="00EE2B43" w:rsidP="00917D4F">
      <w:pPr>
        <w:jc w:val="center"/>
        <w:rPr>
          <w:rFonts w:cs="Arial"/>
          <w:b/>
          <w:sz w:val="36"/>
          <w:lang w:val="fr-CH"/>
        </w:rPr>
      </w:pPr>
      <w:r>
        <w:rPr>
          <w:rFonts w:cs="Arial"/>
          <w:b/>
          <w:sz w:val="36"/>
          <w:lang w:val="fr-CH"/>
        </w:rPr>
        <w:t>ARCADIABOX</w:t>
      </w:r>
    </w:p>
    <w:p w14:paraId="0FE63EAE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0EFF5695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74A93C89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1B844CA2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3D7C95E1" w14:textId="2997923E" w:rsidR="00470B45" w:rsidRDefault="00470B45">
      <w:pPr>
        <w:spacing w:before="0" w:after="0"/>
        <w:rPr>
          <w:rFonts w:cs="Arial"/>
          <w:sz w:val="32"/>
          <w:lang w:val="fr-CH"/>
        </w:rPr>
      </w:pPr>
      <w:r>
        <w:rPr>
          <w:rFonts w:cs="Arial"/>
          <w:sz w:val="32"/>
          <w:lang w:val="fr-CH"/>
        </w:rPr>
        <w:br w:type="page"/>
      </w:r>
    </w:p>
    <w:p w14:paraId="6F8EA6F6" w14:textId="77777777" w:rsidR="00917D4F" w:rsidRPr="004E0159" w:rsidRDefault="00917D4F" w:rsidP="00917D4F">
      <w:pPr>
        <w:jc w:val="center"/>
        <w:rPr>
          <w:rFonts w:cs="Arial"/>
          <w:sz w:val="32"/>
          <w:lang w:val="fr-CH"/>
        </w:rPr>
      </w:pPr>
    </w:p>
    <w:p w14:paraId="4EA81D7B" w14:textId="77777777" w:rsidR="00917D4F" w:rsidRPr="002614A3" w:rsidRDefault="00917D4F" w:rsidP="00917D4F">
      <w:pPr>
        <w:pStyle w:val="Titre3"/>
        <w:numPr>
          <w:ilvl w:val="0"/>
          <w:numId w:val="0"/>
        </w:numPr>
        <w:ind w:left="720" w:hanging="720"/>
      </w:pPr>
      <w:r w:rsidRPr="002614A3">
        <w:t>Sommaire</w:t>
      </w:r>
    </w:p>
    <w:p w14:paraId="227FEA1A" w14:textId="77777777" w:rsidR="00917D4F" w:rsidRPr="00917D4F" w:rsidRDefault="00917D4F" w:rsidP="00917D4F">
      <w:pPr>
        <w:rPr>
          <w:rFonts w:cs="Arial"/>
          <w:lang w:val="fr-CH"/>
        </w:rPr>
      </w:pPr>
    </w:p>
    <w:p w14:paraId="515C8BDB" w14:textId="65D35D7F" w:rsidR="000F155B" w:rsidRDefault="00917D4F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744C61">
        <w:fldChar w:fldCharType="begin"/>
      </w:r>
      <w:r w:rsidRPr="00917D4F">
        <w:rPr>
          <w:lang w:val="fr-CH"/>
        </w:rPr>
        <w:instrText xml:space="preserve"> TOC \o "1-2" </w:instrText>
      </w:r>
      <w:r w:rsidRPr="00744C61">
        <w:fldChar w:fldCharType="separate"/>
      </w:r>
      <w:r w:rsidR="000F155B" w:rsidRPr="000F155B">
        <w:rPr>
          <w:noProof/>
          <w:lang w:val="fr-CH"/>
        </w:rPr>
        <w:t>1</w:t>
      </w:r>
      <w:r w:rsidR="000F155B"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="000F155B" w:rsidRPr="000F155B">
        <w:rPr>
          <w:noProof/>
          <w:lang w:val="fr-CH"/>
        </w:rPr>
        <w:t>Les grandes lignes du projet</w:t>
      </w:r>
      <w:r w:rsidR="000F155B" w:rsidRPr="000F155B">
        <w:rPr>
          <w:noProof/>
          <w:lang w:val="fr-CH"/>
        </w:rPr>
        <w:tab/>
      </w:r>
      <w:r w:rsidR="000F155B">
        <w:rPr>
          <w:noProof/>
        </w:rPr>
        <w:fldChar w:fldCharType="begin"/>
      </w:r>
      <w:r w:rsidR="000F155B" w:rsidRPr="000F155B">
        <w:rPr>
          <w:noProof/>
          <w:lang w:val="fr-CH"/>
        </w:rPr>
        <w:instrText xml:space="preserve"> PAGEREF _Toc216967440 \h </w:instrText>
      </w:r>
      <w:r w:rsidR="000F155B">
        <w:rPr>
          <w:noProof/>
        </w:rPr>
      </w:r>
      <w:r w:rsidR="000F155B">
        <w:rPr>
          <w:noProof/>
        </w:rPr>
        <w:fldChar w:fldCharType="separate"/>
      </w:r>
      <w:r w:rsidR="000F155B" w:rsidRPr="000F155B">
        <w:rPr>
          <w:noProof/>
          <w:lang w:val="fr-CH"/>
        </w:rPr>
        <w:t>3</w:t>
      </w:r>
      <w:r w:rsidR="000F155B">
        <w:rPr>
          <w:noProof/>
        </w:rPr>
        <w:fldChar w:fldCharType="end"/>
      </w:r>
    </w:p>
    <w:p w14:paraId="666E2E84" w14:textId="12D589FA" w:rsidR="000F155B" w:rsidRDefault="000F155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0F155B">
        <w:rPr>
          <w:noProof/>
          <w:lang w:val="fr-CH"/>
        </w:rPr>
        <w:t>2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0F155B">
        <w:rPr>
          <w:noProof/>
          <w:lang w:val="fr-CH"/>
        </w:rPr>
        <w:t>Introduction</w:t>
      </w:r>
      <w:r w:rsidRPr="000F155B">
        <w:rPr>
          <w:noProof/>
          <w:lang w:val="fr-CH"/>
        </w:rPr>
        <w:tab/>
      </w:r>
      <w:r>
        <w:rPr>
          <w:noProof/>
        </w:rPr>
        <w:fldChar w:fldCharType="begin"/>
      </w:r>
      <w:r w:rsidRPr="000F155B">
        <w:rPr>
          <w:noProof/>
          <w:lang w:val="fr-CH"/>
        </w:rPr>
        <w:instrText xml:space="preserve"> PAGEREF _Toc216967441 \h </w:instrText>
      </w:r>
      <w:r>
        <w:rPr>
          <w:noProof/>
        </w:rPr>
      </w:r>
      <w:r>
        <w:rPr>
          <w:noProof/>
        </w:rPr>
        <w:fldChar w:fldCharType="separate"/>
      </w:r>
      <w:r w:rsidRPr="000F155B">
        <w:rPr>
          <w:noProof/>
          <w:lang w:val="fr-CH"/>
        </w:rPr>
        <w:t>4</w:t>
      </w:r>
      <w:r>
        <w:rPr>
          <w:noProof/>
        </w:rPr>
        <w:fldChar w:fldCharType="end"/>
      </w:r>
    </w:p>
    <w:p w14:paraId="2BFB759D" w14:textId="1896E30A" w:rsidR="000F155B" w:rsidRDefault="000F155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0F155B">
        <w:rPr>
          <w:noProof/>
          <w:lang w:val="fr-CH"/>
        </w:rPr>
        <w:t>3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0F155B">
        <w:rPr>
          <w:noProof/>
          <w:lang w:val="fr-CH"/>
        </w:rPr>
        <w:t>Contexte</w:t>
      </w:r>
      <w:r w:rsidRPr="000F155B">
        <w:rPr>
          <w:noProof/>
          <w:lang w:val="fr-CH"/>
        </w:rPr>
        <w:tab/>
      </w:r>
      <w:r>
        <w:rPr>
          <w:noProof/>
        </w:rPr>
        <w:fldChar w:fldCharType="begin"/>
      </w:r>
      <w:r w:rsidRPr="000F155B">
        <w:rPr>
          <w:noProof/>
          <w:lang w:val="fr-CH"/>
        </w:rPr>
        <w:instrText xml:space="preserve"> PAGEREF _Toc216967442 \h </w:instrText>
      </w:r>
      <w:r>
        <w:rPr>
          <w:noProof/>
        </w:rPr>
      </w:r>
      <w:r>
        <w:rPr>
          <w:noProof/>
        </w:rPr>
        <w:fldChar w:fldCharType="separate"/>
      </w:r>
      <w:r w:rsidRPr="000F155B">
        <w:rPr>
          <w:noProof/>
          <w:lang w:val="fr-CH"/>
        </w:rPr>
        <w:t>5</w:t>
      </w:r>
      <w:r>
        <w:rPr>
          <w:noProof/>
        </w:rPr>
        <w:fldChar w:fldCharType="end"/>
      </w:r>
    </w:p>
    <w:p w14:paraId="68DBE4F2" w14:textId="1C25827C" w:rsidR="000F155B" w:rsidRDefault="000F155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0F155B">
        <w:rPr>
          <w:noProof/>
          <w:lang w:val="fr-CH"/>
        </w:rPr>
        <w:t>4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0F155B">
        <w:rPr>
          <w:noProof/>
          <w:lang w:val="fr-CH"/>
        </w:rPr>
        <w:t>Objectifs du projet</w:t>
      </w:r>
      <w:r w:rsidRPr="000F155B">
        <w:rPr>
          <w:noProof/>
          <w:lang w:val="fr-CH"/>
        </w:rPr>
        <w:tab/>
      </w:r>
      <w:r>
        <w:rPr>
          <w:noProof/>
        </w:rPr>
        <w:fldChar w:fldCharType="begin"/>
      </w:r>
      <w:r w:rsidRPr="000F155B">
        <w:rPr>
          <w:noProof/>
          <w:lang w:val="fr-CH"/>
        </w:rPr>
        <w:instrText xml:space="preserve"> PAGEREF _Toc216967443 \h </w:instrText>
      </w:r>
      <w:r>
        <w:rPr>
          <w:noProof/>
        </w:rPr>
      </w:r>
      <w:r>
        <w:rPr>
          <w:noProof/>
        </w:rPr>
        <w:fldChar w:fldCharType="separate"/>
      </w:r>
      <w:r w:rsidRPr="000F155B">
        <w:rPr>
          <w:noProof/>
          <w:lang w:val="fr-CH"/>
        </w:rPr>
        <w:t>6</w:t>
      </w:r>
      <w:r>
        <w:rPr>
          <w:noProof/>
        </w:rPr>
        <w:fldChar w:fldCharType="end"/>
      </w:r>
    </w:p>
    <w:p w14:paraId="56EAFABE" w14:textId="63BA936B" w:rsidR="000F155B" w:rsidRDefault="000F155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0F155B">
        <w:rPr>
          <w:noProof/>
          <w:lang w:val="fr-CH"/>
        </w:rPr>
        <w:t>5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0F155B">
        <w:rPr>
          <w:noProof/>
          <w:lang w:val="fr-CH"/>
        </w:rPr>
        <w:t>Livrables</w:t>
      </w:r>
      <w:r w:rsidRPr="000F155B">
        <w:rPr>
          <w:noProof/>
          <w:lang w:val="fr-CH"/>
        </w:rPr>
        <w:tab/>
      </w:r>
      <w:r>
        <w:rPr>
          <w:noProof/>
        </w:rPr>
        <w:fldChar w:fldCharType="begin"/>
      </w:r>
      <w:r w:rsidRPr="000F155B">
        <w:rPr>
          <w:noProof/>
          <w:lang w:val="fr-CH"/>
        </w:rPr>
        <w:instrText xml:space="preserve"> PAGEREF _Toc216967444 \h </w:instrText>
      </w:r>
      <w:r>
        <w:rPr>
          <w:noProof/>
        </w:rPr>
      </w:r>
      <w:r>
        <w:rPr>
          <w:noProof/>
        </w:rPr>
        <w:fldChar w:fldCharType="separate"/>
      </w:r>
      <w:r w:rsidRPr="000F155B">
        <w:rPr>
          <w:noProof/>
          <w:lang w:val="fr-CH"/>
        </w:rPr>
        <w:t>7</w:t>
      </w:r>
      <w:r>
        <w:rPr>
          <w:noProof/>
        </w:rPr>
        <w:fldChar w:fldCharType="end"/>
      </w:r>
    </w:p>
    <w:p w14:paraId="0FA23B45" w14:textId="78A0CC7E" w:rsidR="000F155B" w:rsidRDefault="000F155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0F155B">
        <w:rPr>
          <w:noProof/>
          <w:lang w:val="fr-CH"/>
        </w:rPr>
        <w:t>6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0F155B">
        <w:rPr>
          <w:noProof/>
          <w:lang w:val="fr-CH"/>
        </w:rPr>
        <w:t>Fonctionnalités</w:t>
      </w:r>
      <w:r w:rsidRPr="000F155B">
        <w:rPr>
          <w:noProof/>
          <w:lang w:val="fr-CH"/>
        </w:rPr>
        <w:tab/>
      </w:r>
      <w:r>
        <w:rPr>
          <w:noProof/>
        </w:rPr>
        <w:fldChar w:fldCharType="begin"/>
      </w:r>
      <w:r w:rsidRPr="000F155B">
        <w:rPr>
          <w:noProof/>
          <w:lang w:val="fr-CH"/>
        </w:rPr>
        <w:instrText xml:space="preserve"> PAGEREF _Toc216967445 \h </w:instrText>
      </w:r>
      <w:r>
        <w:rPr>
          <w:noProof/>
        </w:rPr>
      </w:r>
      <w:r>
        <w:rPr>
          <w:noProof/>
        </w:rPr>
        <w:fldChar w:fldCharType="separate"/>
      </w:r>
      <w:r w:rsidRPr="000F155B">
        <w:rPr>
          <w:noProof/>
          <w:lang w:val="fr-CH"/>
        </w:rPr>
        <w:t>8</w:t>
      </w:r>
      <w:r>
        <w:rPr>
          <w:noProof/>
        </w:rPr>
        <w:fldChar w:fldCharType="end"/>
      </w:r>
    </w:p>
    <w:p w14:paraId="5DC87D49" w14:textId="4EE455C7" w:rsidR="000F155B" w:rsidRDefault="000F155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0F155B">
        <w:rPr>
          <w:noProof/>
          <w:lang w:val="fr-CH"/>
        </w:rPr>
        <w:t>7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0F155B">
        <w:rPr>
          <w:noProof/>
          <w:lang w:val="fr-CH"/>
        </w:rPr>
        <w:t>Contraintes du projet</w:t>
      </w:r>
      <w:r w:rsidRPr="000F155B">
        <w:rPr>
          <w:noProof/>
          <w:lang w:val="fr-CH"/>
        </w:rPr>
        <w:tab/>
      </w:r>
      <w:r>
        <w:rPr>
          <w:noProof/>
        </w:rPr>
        <w:fldChar w:fldCharType="begin"/>
      </w:r>
      <w:r w:rsidRPr="000F155B">
        <w:rPr>
          <w:noProof/>
          <w:lang w:val="fr-CH"/>
        </w:rPr>
        <w:instrText xml:space="preserve"> PAGEREF _Toc216967446 \h </w:instrText>
      </w:r>
      <w:r>
        <w:rPr>
          <w:noProof/>
        </w:rPr>
      </w:r>
      <w:r>
        <w:rPr>
          <w:noProof/>
        </w:rPr>
        <w:fldChar w:fldCharType="separate"/>
      </w:r>
      <w:r w:rsidRPr="000F155B">
        <w:rPr>
          <w:noProof/>
          <w:lang w:val="fr-CH"/>
        </w:rPr>
        <w:t>9</w:t>
      </w:r>
      <w:r>
        <w:rPr>
          <w:noProof/>
        </w:rPr>
        <w:fldChar w:fldCharType="end"/>
      </w:r>
    </w:p>
    <w:p w14:paraId="6F7B54B3" w14:textId="3F8F3299" w:rsidR="000F155B" w:rsidRDefault="000F155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0F155B">
        <w:rPr>
          <w:noProof/>
          <w:lang w:val="fr-CH"/>
        </w:rPr>
        <w:t>8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0F155B">
        <w:rPr>
          <w:noProof/>
          <w:lang w:val="fr-CH"/>
        </w:rPr>
        <w:t>Périmètre du projet</w:t>
      </w:r>
      <w:r w:rsidRPr="000F155B">
        <w:rPr>
          <w:noProof/>
          <w:lang w:val="fr-CH"/>
        </w:rPr>
        <w:tab/>
      </w:r>
      <w:r>
        <w:rPr>
          <w:noProof/>
        </w:rPr>
        <w:fldChar w:fldCharType="begin"/>
      </w:r>
      <w:r w:rsidRPr="000F155B">
        <w:rPr>
          <w:noProof/>
          <w:lang w:val="fr-CH"/>
        </w:rPr>
        <w:instrText xml:space="preserve"> PAGEREF _Toc216967447 \h </w:instrText>
      </w:r>
      <w:r>
        <w:rPr>
          <w:noProof/>
        </w:rPr>
      </w:r>
      <w:r>
        <w:rPr>
          <w:noProof/>
        </w:rPr>
        <w:fldChar w:fldCharType="separate"/>
      </w:r>
      <w:r w:rsidRPr="000F155B">
        <w:rPr>
          <w:noProof/>
          <w:lang w:val="fr-CH"/>
        </w:rPr>
        <w:t>10</w:t>
      </w:r>
      <w:r>
        <w:rPr>
          <w:noProof/>
        </w:rPr>
        <w:fldChar w:fldCharType="end"/>
      </w:r>
    </w:p>
    <w:p w14:paraId="696D488B" w14:textId="35FB5704" w:rsidR="000F155B" w:rsidRDefault="000F155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0F155B">
        <w:rPr>
          <w:noProof/>
          <w:lang w:val="fr-CH"/>
        </w:rPr>
        <w:t>9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0F155B">
        <w:rPr>
          <w:noProof/>
          <w:lang w:val="fr-CH"/>
        </w:rPr>
        <w:t>Analyse des risques</w:t>
      </w:r>
      <w:r w:rsidRPr="000F155B">
        <w:rPr>
          <w:noProof/>
          <w:lang w:val="fr-CH"/>
        </w:rPr>
        <w:tab/>
      </w:r>
      <w:r>
        <w:rPr>
          <w:noProof/>
        </w:rPr>
        <w:fldChar w:fldCharType="begin"/>
      </w:r>
      <w:r w:rsidRPr="000F155B">
        <w:rPr>
          <w:noProof/>
          <w:lang w:val="fr-CH"/>
        </w:rPr>
        <w:instrText xml:space="preserve"> PAGEREF _Toc216967448 \h </w:instrText>
      </w:r>
      <w:r>
        <w:rPr>
          <w:noProof/>
        </w:rPr>
      </w:r>
      <w:r>
        <w:rPr>
          <w:noProof/>
        </w:rPr>
        <w:fldChar w:fldCharType="separate"/>
      </w:r>
      <w:r w:rsidRPr="000F155B">
        <w:rPr>
          <w:noProof/>
          <w:lang w:val="fr-CH"/>
        </w:rPr>
        <w:t>11</w:t>
      </w:r>
      <w:r>
        <w:rPr>
          <w:noProof/>
        </w:rPr>
        <w:fldChar w:fldCharType="end"/>
      </w:r>
    </w:p>
    <w:p w14:paraId="2084DD88" w14:textId="487CA678" w:rsidR="000F155B" w:rsidRDefault="000F155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0F155B">
        <w:rPr>
          <w:noProof/>
          <w:lang w:val="fr-CH"/>
        </w:rPr>
        <w:t>10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0F155B">
        <w:rPr>
          <w:noProof/>
          <w:lang w:val="fr-CH"/>
        </w:rPr>
        <w:t>Ressources nécessaires</w:t>
      </w:r>
      <w:r w:rsidRPr="000F155B">
        <w:rPr>
          <w:noProof/>
          <w:lang w:val="fr-CH"/>
        </w:rPr>
        <w:tab/>
      </w:r>
      <w:r>
        <w:rPr>
          <w:noProof/>
        </w:rPr>
        <w:fldChar w:fldCharType="begin"/>
      </w:r>
      <w:r w:rsidRPr="000F155B">
        <w:rPr>
          <w:noProof/>
          <w:lang w:val="fr-CH"/>
        </w:rPr>
        <w:instrText xml:space="preserve"> PAGEREF _Toc216967449 \h </w:instrText>
      </w:r>
      <w:r>
        <w:rPr>
          <w:noProof/>
        </w:rPr>
      </w:r>
      <w:r>
        <w:rPr>
          <w:noProof/>
        </w:rPr>
        <w:fldChar w:fldCharType="separate"/>
      </w:r>
      <w:r w:rsidRPr="000F155B">
        <w:rPr>
          <w:noProof/>
          <w:lang w:val="fr-CH"/>
        </w:rPr>
        <w:t>12</w:t>
      </w:r>
      <w:r>
        <w:rPr>
          <w:noProof/>
        </w:rPr>
        <w:fldChar w:fldCharType="end"/>
      </w:r>
    </w:p>
    <w:p w14:paraId="24336680" w14:textId="54F358A1" w:rsidR="000F155B" w:rsidRDefault="000F155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0F155B">
        <w:rPr>
          <w:noProof/>
          <w:lang w:val="fr-CH"/>
        </w:rPr>
        <w:t>11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0F155B">
        <w:rPr>
          <w:noProof/>
          <w:lang w:val="fr-CH"/>
        </w:rPr>
        <w:t>Analyse</w:t>
      </w:r>
      <w:r w:rsidRPr="000F155B">
        <w:rPr>
          <w:noProof/>
          <w:lang w:val="fr-CH"/>
        </w:rPr>
        <w:tab/>
      </w:r>
      <w:r>
        <w:rPr>
          <w:noProof/>
        </w:rPr>
        <w:fldChar w:fldCharType="begin"/>
      </w:r>
      <w:r w:rsidRPr="000F155B">
        <w:rPr>
          <w:noProof/>
          <w:lang w:val="fr-CH"/>
        </w:rPr>
        <w:instrText xml:space="preserve"> PAGEREF _Toc216967450 \h </w:instrText>
      </w:r>
      <w:r>
        <w:rPr>
          <w:noProof/>
        </w:rPr>
      </w:r>
      <w:r>
        <w:rPr>
          <w:noProof/>
        </w:rPr>
        <w:fldChar w:fldCharType="separate"/>
      </w:r>
      <w:r w:rsidRPr="000F155B">
        <w:rPr>
          <w:noProof/>
          <w:lang w:val="fr-CH"/>
        </w:rPr>
        <w:t>13</w:t>
      </w:r>
      <w:r>
        <w:rPr>
          <w:noProof/>
        </w:rPr>
        <w:fldChar w:fldCharType="end"/>
      </w:r>
    </w:p>
    <w:p w14:paraId="62F009E6" w14:textId="7BE5218F" w:rsidR="000F155B" w:rsidRDefault="000F155B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0F155B">
        <w:rPr>
          <w:lang w:val="fr-CH"/>
        </w:rPr>
        <w:t>11.1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0F155B">
        <w:rPr>
          <w:lang w:val="fr-CH"/>
        </w:rPr>
        <w:t>Cas d’utilisation</w:t>
      </w:r>
      <w:r w:rsidRPr="000F155B">
        <w:rPr>
          <w:lang w:val="fr-CH"/>
        </w:rPr>
        <w:tab/>
      </w:r>
      <w:r>
        <w:fldChar w:fldCharType="begin"/>
      </w:r>
      <w:r w:rsidRPr="000F155B">
        <w:rPr>
          <w:lang w:val="fr-CH"/>
        </w:rPr>
        <w:instrText xml:space="preserve"> PAGEREF _Toc216967451 \h </w:instrText>
      </w:r>
      <w:r>
        <w:fldChar w:fldCharType="separate"/>
      </w:r>
      <w:r w:rsidRPr="000F155B">
        <w:rPr>
          <w:lang w:val="fr-CH"/>
        </w:rPr>
        <w:t>13</w:t>
      </w:r>
      <w:r>
        <w:fldChar w:fldCharType="end"/>
      </w:r>
    </w:p>
    <w:p w14:paraId="2DB8AEBF" w14:textId="1FDC638F" w:rsidR="000F155B" w:rsidRDefault="000F155B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0F155B">
        <w:rPr>
          <w:lang w:val="fr-CH"/>
        </w:rPr>
        <w:t>11.2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0F155B">
        <w:rPr>
          <w:lang w:val="fr-CH"/>
        </w:rPr>
        <w:t>Diagrammes d’activités / de séquence</w:t>
      </w:r>
      <w:r w:rsidRPr="000F155B">
        <w:rPr>
          <w:lang w:val="fr-CH"/>
        </w:rPr>
        <w:tab/>
      </w:r>
      <w:r>
        <w:fldChar w:fldCharType="begin"/>
      </w:r>
      <w:r w:rsidRPr="000F155B">
        <w:rPr>
          <w:lang w:val="fr-CH"/>
        </w:rPr>
        <w:instrText xml:space="preserve"> PAGEREF _Toc216967452 \h </w:instrText>
      </w:r>
      <w:r>
        <w:fldChar w:fldCharType="separate"/>
      </w:r>
      <w:r w:rsidRPr="000F155B">
        <w:rPr>
          <w:lang w:val="fr-CH"/>
        </w:rPr>
        <w:t>14</w:t>
      </w:r>
      <w:r>
        <w:fldChar w:fldCharType="end"/>
      </w:r>
    </w:p>
    <w:p w14:paraId="2114A856" w14:textId="1F41AB7C" w:rsidR="000F155B" w:rsidRDefault="000F155B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0F155B">
        <w:rPr>
          <w:lang w:val="fr-CH"/>
        </w:rPr>
        <w:t>11.3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0F155B">
        <w:rPr>
          <w:lang w:val="fr-CH"/>
        </w:rPr>
        <w:t>Maquettes</w:t>
      </w:r>
      <w:r w:rsidRPr="000F155B">
        <w:rPr>
          <w:lang w:val="fr-CH"/>
        </w:rPr>
        <w:tab/>
      </w:r>
      <w:r>
        <w:fldChar w:fldCharType="begin"/>
      </w:r>
      <w:r w:rsidRPr="000F155B">
        <w:rPr>
          <w:lang w:val="fr-CH"/>
        </w:rPr>
        <w:instrText xml:space="preserve"> PAGEREF _Toc216967453 \h </w:instrText>
      </w:r>
      <w:r>
        <w:fldChar w:fldCharType="separate"/>
      </w:r>
      <w:r w:rsidRPr="000F155B">
        <w:rPr>
          <w:lang w:val="fr-CH"/>
        </w:rPr>
        <w:t>14</w:t>
      </w:r>
      <w:r>
        <w:fldChar w:fldCharType="end"/>
      </w:r>
    </w:p>
    <w:p w14:paraId="308AA1A4" w14:textId="3829CCC1" w:rsidR="000F155B" w:rsidRDefault="000F155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0F155B">
        <w:rPr>
          <w:noProof/>
          <w:lang w:val="fr-CH"/>
        </w:rPr>
        <w:t>12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0F155B">
        <w:rPr>
          <w:noProof/>
          <w:lang w:val="fr-CH"/>
        </w:rPr>
        <w:t>Concept</w:t>
      </w:r>
      <w:r w:rsidRPr="000F155B">
        <w:rPr>
          <w:noProof/>
          <w:lang w:val="fr-CH"/>
        </w:rPr>
        <w:tab/>
      </w:r>
      <w:r>
        <w:rPr>
          <w:noProof/>
        </w:rPr>
        <w:fldChar w:fldCharType="begin"/>
      </w:r>
      <w:r w:rsidRPr="000F155B">
        <w:rPr>
          <w:noProof/>
          <w:lang w:val="fr-CH"/>
        </w:rPr>
        <w:instrText xml:space="preserve"> PAGEREF _Toc216967454 \h </w:instrText>
      </w:r>
      <w:r>
        <w:rPr>
          <w:noProof/>
        </w:rPr>
      </w:r>
      <w:r>
        <w:rPr>
          <w:noProof/>
        </w:rPr>
        <w:fldChar w:fldCharType="separate"/>
      </w:r>
      <w:r w:rsidRPr="000F155B">
        <w:rPr>
          <w:noProof/>
          <w:lang w:val="fr-CH"/>
        </w:rPr>
        <w:t>15</w:t>
      </w:r>
      <w:r>
        <w:rPr>
          <w:noProof/>
        </w:rPr>
        <w:fldChar w:fldCharType="end"/>
      </w:r>
    </w:p>
    <w:p w14:paraId="5167E579" w14:textId="52AA9A99" w:rsidR="000F155B" w:rsidRDefault="000F155B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0F155B">
        <w:rPr>
          <w:lang w:val="fr-CH"/>
        </w:rPr>
        <w:t>12.1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0F155B">
        <w:rPr>
          <w:lang w:val="fr-CH"/>
        </w:rPr>
        <w:t>Architecture du système</w:t>
      </w:r>
      <w:r w:rsidRPr="000F155B">
        <w:rPr>
          <w:lang w:val="fr-CH"/>
        </w:rPr>
        <w:tab/>
      </w:r>
      <w:r>
        <w:fldChar w:fldCharType="begin"/>
      </w:r>
      <w:r w:rsidRPr="000F155B">
        <w:rPr>
          <w:lang w:val="fr-CH"/>
        </w:rPr>
        <w:instrText xml:space="preserve"> PAGEREF _Toc216967455 \h </w:instrText>
      </w:r>
      <w:r>
        <w:fldChar w:fldCharType="separate"/>
      </w:r>
      <w:r w:rsidRPr="000F155B">
        <w:rPr>
          <w:lang w:val="fr-CH"/>
        </w:rPr>
        <w:t>15</w:t>
      </w:r>
      <w:r>
        <w:fldChar w:fldCharType="end"/>
      </w:r>
    </w:p>
    <w:p w14:paraId="19DB2515" w14:textId="0C0E2A96" w:rsidR="000F155B" w:rsidRDefault="000F155B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0F155B">
        <w:rPr>
          <w:lang w:val="fr-CH"/>
        </w:rPr>
        <w:t>12.2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0F155B">
        <w:rPr>
          <w:lang w:val="fr-CH"/>
        </w:rPr>
        <w:t>Diagramme Entité-Relation</w:t>
      </w:r>
      <w:r w:rsidRPr="000F155B">
        <w:rPr>
          <w:lang w:val="fr-CH"/>
        </w:rPr>
        <w:tab/>
      </w:r>
      <w:r>
        <w:fldChar w:fldCharType="begin"/>
      </w:r>
      <w:r w:rsidRPr="000F155B">
        <w:rPr>
          <w:lang w:val="fr-CH"/>
        </w:rPr>
        <w:instrText xml:space="preserve"> PAGEREF _Toc216967456 \h </w:instrText>
      </w:r>
      <w:r>
        <w:fldChar w:fldCharType="separate"/>
      </w:r>
      <w:r w:rsidRPr="000F155B">
        <w:rPr>
          <w:lang w:val="fr-CH"/>
        </w:rPr>
        <w:t>15</w:t>
      </w:r>
      <w:r>
        <w:fldChar w:fldCharType="end"/>
      </w:r>
    </w:p>
    <w:p w14:paraId="072A4D1B" w14:textId="71CE0E81" w:rsidR="000F155B" w:rsidRDefault="000F155B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0F155B">
        <w:rPr>
          <w:lang w:val="fr-CH"/>
        </w:rPr>
        <w:t>12.3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0F155B">
        <w:rPr>
          <w:lang w:val="fr-CH"/>
        </w:rPr>
        <w:t>Modèle relationnel de la base de données</w:t>
      </w:r>
      <w:r w:rsidRPr="000F155B">
        <w:rPr>
          <w:lang w:val="fr-CH"/>
        </w:rPr>
        <w:tab/>
      </w:r>
      <w:r>
        <w:fldChar w:fldCharType="begin"/>
      </w:r>
      <w:r w:rsidRPr="000F155B">
        <w:rPr>
          <w:lang w:val="fr-CH"/>
        </w:rPr>
        <w:instrText xml:space="preserve"> PAGEREF _Toc216967457 \h </w:instrText>
      </w:r>
      <w:r>
        <w:fldChar w:fldCharType="separate"/>
      </w:r>
      <w:r w:rsidRPr="000F155B">
        <w:rPr>
          <w:lang w:val="fr-CH"/>
        </w:rPr>
        <w:t>15</w:t>
      </w:r>
      <w:r>
        <w:fldChar w:fldCharType="end"/>
      </w:r>
    </w:p>
    <w:p w14:paraId="7CDCBA4E" w14:textId="2E3DCBED" w:rsidR="000F155B" w:rsidRDefault="000F155B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0F155B">
        <w:rPr>
          <w:lang w:val="fr-CH"/>
        </w:rPr>
        <w:t>12.4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0F155B">
        <w:rPr>
          <w:lang w:val="fr-CH"/>
        </w:rPr>
        <w:t>Diagrammes de classes</w:t>
      </w:r>
      <w:r w:rsidRPr="000F155B">
        <w:rPr>
          <w:lang w:val="fr-CH"/>
        </w:rPr>
        <w:tab/>
      </w:r>
      <w:r>
        <w:fldChar w:fldCharType="begin"/>
      </w:r>
      <w:r w:rsidRPr="000F155B">
        <w:rPr>
          <w:lang w:val="fr-CH"/>
        </w:rPr>
        <w:instrText xml:space="preserve"> PAGEREF _Toc216967458 \h </w:instrText>
      </w:r>
      <w:r>
        <w:fldChar w:fldCharType="separate"/>
      </w:r>
      <w:r w:rsidRPr="000F155B">
        <w:rPr>
          <w:lang w:val="fr-CH"/>
        </w:rPr>
        <w:t>15</w:t>
      </w:r>
      <w:r>
        <w:fldChar w:fldCharType="end"/>
      </w:r>
    </w:p>
    <w:p w14:paraId="3AE436B3" w14:textId="09D4AD4E" w:rsidR="000F155B" w:rsidRDefault="000F155B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0F155B">
        <w:rPr>
          <w:lang w:val="fr-CH"/>
        </w:rPr>
        <w:t>12.5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0F155B">
        <w:rPr>
          <w:lang w:val="fr-CH"/>
        </w:rPr>
        <w:t>Diagrammes de séquence des interactions</w:t>
      </w:r>
      <w:r w:rsidRPr="000F155B">
        <w:rPr>
          <w:lang w:val="fr-CH"/>
        </w:rPr>
        <w:tab/>
      </w:r>
      <w:r>
        <w:fldChar w:fldCharType="begin"/>
      </w:r>
      <w:r w:rsidRPr="000F155B">
        <w:rPr>
          <w:lang w:val="fr-CH"/>
        </w:rPr>
        <w:instrText xml:space="preserve"> PAGEREF _Toc216967459 \h </w:instrText>
      </w:r>
      <w:r>
        <w:fldChar w:fldCharType="separate"/>
      </w:r>
      <w:r w:rsidRPr="000F155B">
        <w:rPr>
          <w:lang w:val="fr-CH"/>
        </w:rPr>
        <w:t>15</w:t>
      </w:r>
      <w:r>
        <w:fldChar w:fldCharType="end"/>
      </w:r>
    </w:p>
    <w:p w14:paraId="60134E50" w14:textId="621B15F7" w:rsidR="000F155B" w:rsidRDefault="000F155B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0F155B">
        <w:rPr>
          <w:lang w:val="fr-CH"/>
        </w:rPr>
        <w:t>12.6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0F155B">
        <w:rPr>
          <w:lang w:val="fr-CH"/>
        </w:rPr>
        <w:t>Concept de tests</w:t>
      </w:r>
      <w:r w:rsidRPr="000F155B">
        <w:rPr>
          <w:lang w:val="fr-CH"/>
        </w:rPr>
        <w:tab/>
      </w:r>
      <w:r>
        <w:fldChar w:fldCharType="begin"/>
      </w:r>
      <w:r w:rsidRPr="000F155B">
        <w:rPr>
          <w:lang w:val="fr-CH"/>
        </w:rPr>
        <w:instrText xml:space="preserve"> PAGEREF _Toc216967460 \h </w:instrText>
      </w:r>
      <w:r>
        <w:fldChar w:fldCharType="separate"/>
      </w:r>
      <w:r w:rsidRPr="000F155B">
        <w:rPr>
          <w:lang w:val="fr-CH"/>
        </w:rPr>
        <w:t>15</w:t>
      </w:r>
      <w:r>
        <w:fldChar w:fldCharType="end"/>
      </w:r>
    </w:p>
    <w:p w14:paraId="5FB0325F" w14:textId="13B899E1" w:rsidR="000F155B" w:rsidRDefault="000F155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0F155B">
        <w:rPr>
          <w:noProof/>
          <w:lang w:val="fr-CH"/>
        </w:rPr>
        <w:t>13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0F155B">
        <w:rPr>
          <w:noProof/>
          <w:lang w:val="fr-CH"/>
        </w:rPr>
        <w:t>Réalisation</w:t>
      </w:r>
      <w:r w:rsidRPr="000F155B">
        <w:rPr>
          <w:noProof/>
          <w:lang w:val="fr-CH"/>
        </w:rPr>
        <w:tab/>
      </w:r>
      <w:r>
        <w:rPr>
          <w:noProof/>
        </w:rPr>
        <w:fldChar w:fldCharType="begin"/>
      </w:r>
      <w:r w:rsidRPr="000F155B">
        <w:rPr>
          <w:noProof/>
          <w:lang w:val="fr-CH"/>
        </w:rPr>
        <w:instrText xml:space="preserve"> PAGEREF _Toc216967461 \h </w:instrText>
      </w:r>
      <w:r>
        <w:rPr>
          <w:noProof/>
        </w:rPr>
      </w:r>
      <w:r>
        <w:rPr>
          <w:noProof/>
        </w:rPr>
        <w:fldChar w:fldCharType="separate"/>
      </w:r>
      <w:r w:rsidRPr="000F155B">
        <w:rPr>
          <w:noProof/>
          <w:lang w:val="fr-CH"/>
        </w:rPr>
        <w:t>16</w:t>
      </w:r>
      <w:r>
        <w:rPr>
          <w:noProof/>
        </w:rPr>
        <w:fldChar w:fldCharType="end"/>
      </w:r>
    </w:p>
    <w:p w14:paraId="05894227" w14:textId="4A76F2A0" w:rsidR="000F155B" w:rsidRDefault="000F155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0F155B">
        <w:rPr>
          <w:noProof/>
          <w:lang w:val="fr-CH"/>
        </w:rPr>
        <w:t>14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0F155B">
        <w:rPr>
          <w:noProof/>
          <w:lang w:val="fr-CH"/>
        </w:rPr>
        <w:t>Tests</w:t>
      </w:r>
      <w:r w:rsidRPr="000F155B">
        <w:rPr>
          <w:noProof/>
          <w:lang w:val="fr-CH"/>
        </w:rPr>
        <w:tab/>
      </w:r>
      <w:r>
        <w:rPr>
          <w:noProof/>
        </w:rPr>
        <w:fldChar w:fldCharType="begin"/>
      </w:r>
      <w:r w:rsidRPr="000F155B">
        <w:rPr>
          <w:noProof/>
          <w:lang w:val="fr-CH"/>
        </w:rPr>
        <w:instrText xml:space="preserve"> PAGEREF _Toc216967462 \h </w:instrText>
      </w:r>
      <w:r>
        <w:rPr>
          <w:noProof/>
        </w:rPr>
      </w:r>
      <w:r>
        <w:rPr>
          <w:noProof/>
        </w:rPr>
        <w:fldChar w:fldCharType="separate"/>
      </w:r>
      <w:r w:rsidRPr="000F155B">
        <w:rPr>
          <w:noProof/>
          <w:lang w:val="fr-CH"/>
        </w:rPr>
        <w:t>17</w:t>
      </w:r>
      <w:r>
        <w:rPr>
          <w:noProof/>
        </w:rPr>
        <w:fldChar w:fldCharType="end"/>
      </w:r>
    </w:p>
    <w:p w14:paraId="7DBB8B43" w14:textId="47960003" w:rsidR="000F155B" w:rsidRDefault="000F155B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0F155B">
        <w:rPr>
          <w:lang w:val="fr-CH"/>
        </w:rPr>
        <w:t>14.1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0F155B">
        <w:rPr>
          <w:lang w:val="fr-CH"/>
        </w:rPr>
        <w:t>Procédure de test</w:t>
      </w:r>
      <w:r w:rsidRPr="000F155B">
        <w:rPr>
          <w:lang w:val="fr-CH"/>
        </w:rPr>
        <w:tab/>
      </w:r>
      <w:r>
        <w:fldChar w:fldCharType="begin"/>
      </w:r>
      <w:r w:rsidRPr="000F155B">
        <w:rPr>
          <w:lang w:val="fr-CH"/>
        </w:rPr>
        <w:instrText xml:space="preserve"> PAGEREF _Toc216967463 \h </w:instrText>
      </w:r>
      <w:r>
        <w:fldChar w:fldCharType="separate"/>
      </w:r>
      <w:r w:rsidRPr="000F155B">
        <w:rPr>
          <w:lang w:val="fr-CH"/>
        </w:rPr>
        <w:t>17</w:t>
      </w:r>
      <w:r>
        <w:fldChar w:fldCharType="end"/>
      </w:r>
    </w:p>
    <w:p w14:paraId="1EDA72EB" w14:textId="599A8913" w:rsidR="000F155B" w:rsidRDefault="000F155B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0F155B">
        <w:rPr>
          <w:lang w:val="fr-CH"/>
        </w:rPr>
        <w:t>14.2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0F155B">
        <w:rPr>
          <w:lang w:val="fr-CH"/>
        </w:rPr>
        <w:t>Protocole de tests</w:t>
      </w:r>
      <w:r w:rsidRPr="000F155B">
        <w:rPr>
          <w:lang w:val="fr-CH"/>
        </w:rPr>
        <w:tab/>
      </w:r>
      <w:r>
        <w:fldChar w:fldCharType="begin"/>
      </w:r>
      <w:r w:rsidRPr="000F155B">
        <w:rPr>
          <w:lang w:val="fr-CH"/>
        </w:rPr>
        <w:instrText xml:space="preserve"> PAGEREF _Toc216967464 \h </w:instrText>
      </w:r>
      <w:r>
        <w:fldChar w:fldCharType="separate"/>
      </w:r>
      <w:r w:rsidRPr="000F155B">
        <w:rPr>
          <w:lang w:val="fr-CH"/>
        </w:rPr>
        <w:t>17</w:t>
      </w:r>
      <w:r>
        <w:fldChar w:fldCharType="end"/>
      </w:r>
    </w:p>
    <w:p w14:paraId="3D77524D" w14:textId="6D1CA1AF" w:rsidR="000F155B" w:rsidRDefault="000F155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0F155B">
        <w:rPr>
          <w:noProof/>
          <w:lang w:val="fr-CH"/>
        </w:rPr>
        <w:t>15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0F155B">
        <w:rPr>
          <w:noProof/>
          <w:lang w:val="fr-CH"/>
        </w:rPr>
        <w:t>Conclusion</w:t>
      </w:r>
      <w:r w:rsidRPr="000F155B">
        <w:rPr>
          <w:noProof/>
          <w:lang w:val="fr-CH"/>
        </w:rPr>
        <w:tab/>
      </w:r>
      <w:r>
        <w:rPr>
          <w:noProof/>
        </w:rPr>
        <w:fldChar w:fldCharType="begin"/>
      </w:r>
      <w:r w:rsidRPr="000F155B">
        <w:rPr>
          <w:noProof/>
          <w:lang w:val="fr-CH"/>
        </w:rPr>
        <w:instrText xml:space="preserve"> PAGEREF _Toc216967465 \h </w:instrText>
      </w:r>
      <w:r>
        <w:rPr>
          <w:noProof/>
        </w:rPr>
      </w:r>
      <w:r>
        <w:rPr>
          <w:noProof/>
        </w:rPr>
        <w:fldChar w:fldCharType="separate"/>
      </w:r>
      <w:r w:rsidRPr="000F155B">
        <w:rPr>
          <w:noProof/>
          <w:lang w:val="fr-CH"/>
        </w:rPr>
        <w:t>18</w:t>
      </w:r>
      <w:r>
        <w:rPr>
          <w:noProof/>
        </w:rPr>
        <w:fldChar w:fldCharType="end"/>
      </w:r>
    </w:p>
    <w:p w14:paraId="259D1EE7" w14:textId="3640B899" w:rsidR="000F155B" w:rsidRDefault="000F155B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0F155B">
        <w:rPr>
          <w:lang w:val="fr-CH"/>
        </w:rPr>
        <w:t>15.1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0F155B">
        <w:rPr>
          <w:lang w:val="fr-CH"/>
        </w:rPr>
        <w:t>Améliorations possibles</w:t>
      </w:r>
      <w:r w:rsidRPr="000F155B">
        <w:rPr>
          <w:lang w:val="fr-CH"/>
        </w:rPr>
        <w:tab/>
      </w:r>
      <w:r>
        <w:fldChar w:fldCharType="begin"/>
      </w:r>
      <w:r w:rsidRPr="000F155B">
        <w:rPr>
          <w:lang w:val="fr-CH"/>
        </w:rPr>
        <w:instrText xml:space="preserve"> PAGEREF _Toc216967466 \h </w:instrText>
      </w:r>
      <w:r>
        <w:fldChar w:fldCharType="separate"/>
      </w:r>
      <w:r w:rsidRPr="000F155B">
        <w:rPr>
          <w:lang w:val="fr-CH"/>
        </w:rPr>
        <w:t>18</w:t>
      </w:r>
      <w:r>
        <w:fldChar w:fldCharType="end"/>
      </w:r>
    </w:p>
    <w:p w14:paraId="17B74FF9" w14:textId="6E1851DF" w:rsidR="000F155B" w:rsidRDefault="000F155B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0F155B">
        <w:rPr>
          <w:lang w:val="fr-CH"/>
        </w:rPr>
        <w:t>15.2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0F155B">
        <w:rPr>
          <w:lang w:val="fr-CH"/>
        </w:rPr>
        <w:t>Auto-évaluation</w:t>
      </w:r>
      <w:r w:rsidRPr="000F155B">
        <w:rPr>
          <w:lang w:val="fr-CH"/>
        </w:rPr>
        <w:tab/>
      </w:r>
      <w:r>
        <w:fldChar w:fldCharType="begin"/>
      </w:r>
      <w:r w:rsidRPr="000F155B">
        <w:rPr>
          <w:lang w:val="fr-CH"/>
        </w:rPr>
        <w:instrText xml:space="preserve"> PAGEREF _Toc216967467 \h </w:instrText>
      </w:r>
      <w:r>
        <w:fldChar w:fldCharType="separate"/>
      </w:r>
      <w:r w:rsidRPr="000F155B">
        <w:rPr>
          <w:lang w:val="fr-CH"/>
        </w:rPr>
        <w:t>18</w:t>
      </w:r>
      <w:r>
        <w:fldChar w:fldCharType="end"/>
      </w:r>
    </w:p>
    <w:p w14:paraId="6E83C4F1" w14:textId="3062A2A1" w:rsidR="000F155B" w:rsidRDefault="000F155B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0F155B">
        <w:rPr>
          <w:lang w:val="fr-CH"/>
        </w:rPr>
        <w:t>15.3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0F155B">
        <w:rPr>
          <w:lang w:val="fr-CH"/>
        </w:rPr>
        <w:t xml:space="preserve">Conclusion du module de </w:t>
      </w:r>
      <w:r w:rsidRPr="000F155B">
        <w:rPr>
          <w:highlight w:val="yellow"/>
          <w:lang w:val="fr-CH"/>
        </w:rPr>
        <w:t>membre1</w:t>
      </w:r>
      <w:r w:rsidRPr="000F155B">
        <w:rPr>
          <w:lang w:val="fr-CH"/>
        </w:rPr>
        <w:tab/>
      </w:r>
      <w:r>
        <w:fldChar w:fldCharType="begin"/>
      </w:r>
      <w:r w:rsidRPr="000F155B">
        <w:rPr>
          <w:lang w:val="fr-CH"/>
        </w:rPr>
        <w:instrText xml:space="preserve"> PAGEREF _Toc216967468 \h </w:instrText>
      </w:r>
      <w:r>
        <w:fldChar w:fldCharType="separate"/>
      </w:r>
      <w:r w:rsidRPr="000F155B">
        <w:rPr>
          <w:lang w:val="fr-CH"/>
        </w:rPr>
        <w:t>18</w:t>
      </w:r>
      <w:r>
        <w:fldChar w:fldCharType="end"/>
      </w:r>
    </w:p>
    <w:p w14:paraId="50274850" w14:textId="1EE3AC64" w:rsidR="000F155B" w:rsidRDefault="000F155B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0F155B">
        <w:rPr>
          <w:lang w:val="fr-CH"/>
        </w:rPr>
        <w:t>15.4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0F155B">
        <w:rPr>
          <w:lang w:val="fr-CH"/>
        </w:rPr>
        <w:t xml:space="preserve">Conclusion du module de </w:t>
      </w:r>
      <w:r w:rsidRPr="000F155B">
        <w:rPr>
          <w:highlight w:val="yellow"/>
          <w:lang w:val="fr-CH"/>
        </w:rPr>
        <w:t>membre2</w:t>
      </w:r>
      <w:r w:rsidRPr="000F155B">
        <w:rPr>
          <w:lang w:val="fr-CH"/>
        </w:rPr>
        <w:tab/>
      </w:r>
      <w:r>
        <w:fldChar w:fldCharType="begin"/>
      </w:r>
      <w:r w:rsidRPr="000F155B">
        <w:rPr>
          <w:lang w:val="fr-CH"/>
        </w:rPr>
        <w:instrText xml:space="preserve"> PAGEREF _Toc216967469 \h </w:instrText>
      </w:r>
      <w:r>
        <w:fldChar w:fldCharType="separate"/>
      </w:r>
      <w:r w:rsidRPr="000F155B">
        <w:rPr>
          <w:lang w:val="fr-CH"/>
        </w:rPr>
        <w:t>18</w:t>
      </w:r>
      <w:r>
        <w:fldChar w:fldCharType="end"/>
      </w:r>
    </w:p>
    <w:p w14:paraId="0E0DFB29" w14:textId="3F2DFEC1" w:rsidR="000F155B" w:rsidRDefault="000F155B">
      <w:pPr>
        <w:pStyle w:val="TM2"/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</w:pPr>
      <w:r w:rsidRPr="000F155B">
        <w:rPr>
          <w:lang w:val="fr-CH"/>
        </w:rPr>
        <w:t>15.5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val="fr-CH" w:eastAsia="fr-CH"/>
          <w14:ligatures w14:val="standardContextual"/>
        </w:rPr>
        <w:tab/>
      </w:r>
      <w:r w:rsidRPr="000F155B">
        <w:rPr>
          <w:lang w:val="fr-CH"/>
        </w:rPr>
        <w:t xml:space="preserve">Conclusion du module de </w:t>
      </w:r>
      <w:r w:rsidRPr="000F155B">
        <w:rPr>
          <w:highlight w:val="yellow"/>
          <w:lang w:val="fr-CH"/>
        </w:rPr>
        <w:t>membre3</w:t>
      </w:r>
      <w:r w:rsidRPr="000F155B">
        <w:rPr>
          <w:lang w:val="fr-CH"/>
        </w:rPr>
        <w:tab/>
      </w:r>
      <w:r>
        <w:fldChar w:fldCharType="begin"/>
      </w:r>
      <w:r w:rsidRPr="000F155B">
        <w:rPr>
          <w:lang w:val="fr-CH"/>
        </w:rPr>
        <w:instrText xml:space="preserve"> PAGEREF _Toc216967470 \h </w:instrText>
      </w:r>
      <w:r>
        <w:fldChar w:fldCharType="separate"/>
      </w:r>
      <w:r w:rsidRPr="000F155B">
        <w:rPr>
          <w:lang w:val="fr-CH"/>
        </w:rPr>
        <w:t>18</w:t>
      </w:r>
      <w:r>
        <w:fldChar w:fldCharType="end"/>
      </w:r>
    </w:p>
    <w:p w14:paraId="4968FC0E" w14:textId="3B502311" w:rsidR="000F155B" w:rsidRDefault="000F155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 w:rsidRPr="000F155B">
        <w:rPr>
          <w:noProof/>
          <w:lang w:val="fr-CH"/>
        </w:rPr>
        <w:t>16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 w:rsidRPr="000F155B">
        <w:rPr>
          <w:noProof/>
          <w:lang w:val="fr-CH"/>
        </w:rPr>
        <w:t>Bibliographie : liste des sources et références</w:t>
      </w:r>
      <w:r w:rsidRPr="000F155B">
        <w:rPr>
          <w:noProof/>
          <w:lang w:val="fr-CH"/>
        </w:rPr>
        <w:tab/>
      </w:r>
      <w:r>
        <w:rPr>
          <w:noProof/>
        </w:rPr>
        <w:fldChar w:fldCharType="begin"/>
      </w:r>
      <w:r w:rsidRPr="000F155B">
        <w:rPr>
          <w:noProof/>
          <w:lang w:val="fr-CH"/>
        </w:rPr>
        <w:instrText xml:space="preserve"> PAGEREF _Toc216967471 \h </w:instrText>
      </w:r>
      <w:r>
        <w:rPr>
          <w:noProof/>
        </w:rPr>
      </w:r>
      <w:r>
        <w:rPr>
          <w:noProof/>
        </w:rPr>
        <w:fldChar w:fldCharType="separate"/>
      </w:r>
      <w:r w:rsidRPr="000F155B">
        <w:rPr>
          <w:noProof/>
          <w:lang w:val="fr-CH"/>
        </w:rPr>
        <w:t>19</w:t>
      </w:r>
      <w:r>
        <w:rPr>
          <w:noProof/>
        </w:rPr>
        <w:fldChar w:fldCharType="end"/>
      </w:r>
    </w:p>
    <w:p w14:paraId="5B9A8CB6" w14:textId="11B15272" w:rsidR="000F155B" w:rsidRDefault="000F155B">
      <w:pPr>
        <w:pStyle w:val="TM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</w:pPr>
      <w:r>
        <w:rPr>
          <w:noProof/>
        </w:rPr>
        <w:t>17</w:t>
      </w:r>
      <w:r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lang w:val="fr-CH" w:eastAsia="fr-CH"/>
          <w14:ligatures w14:val="standardContextual"/>
        </w:rPr>
        <w:tab/>
      </w:r>
      <w:r>
        <w:rPr>
          <w:noProof/>
        </w:rPr>
        <w:t>Glossaire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_Toc216967472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6FD8FDE" w14:textId="531503F9" w:rsidR="00920673" w:rsidRDefault="00917D4F" w:rsidP="00917D4F">
      <w:pPr>
        <w:tabs>
          <w:tab w:val="right" w:leader="dot" w:pos="9072"/>
        </w:tabs>
        <w:rPr>
          <w:rFonts w:cs="Arial"/>
          <w:sz w:val="22"/>
          <w:szCs w:val="22"/>
          <w:lang w:val="fr-CH"/>
        </w:rPr>
      </w:pPr>
      <w:r w:rsidRPr="00744C61">
        <w:rPr>
          <w:rFonts w:cs="Arial"/>
          <w:sz w:val="22"/>
          <w:szCs w:val="22"/>
        </w:rPr>
        <w:fldChar w:fldCharType="end"/>
      </w:r>
    </w:p>
    <w:p w14:paraId="1884EE46" w14:textId="77777777" w:rsidR="00876DF2" w:rsidRPr="00876DF2" w:rsidRDefault="00876DF2" w:rsidP="00876DF2">
      <w:pPr>
        <w:rPr>
          <w:rFonts w:cs="Arial"/>
          <w:sz w:val="22"/>
          <w:szCs w:val="22"/>
          <w:lang w:val="fr-CH"/>
        </w:rPr>
      </w:pPr>
    </w:p>
    <w:p w14:paraId="3EB5B6DE" w14:textId="77777777" w:rsidR="00876DF2" w:rsidRDefault="00876DF2" w:rsidP="00876DF2">
      <w:pPr>
        <w:rPr>
          <w:rFonts w:cs="Arial"/>
          <w:sz w:val="22"/>
          <w:szCs w:val="22"/>
          <w:lang w:val="fr-CH"/>
        </w:rPr>
      </w:pPr>
    </w:p>
    <w:p w14:paraId="694D14CE" w14:textId="77777777" w:rsidR="00917D4F" w:rsidRDefault="00917D4F" w:rsidP="00876DF2">
      <w:pPr>
        <w:tabs>
          <w:tab w:val="left" w:pos="7377"/>
        </w:tabs>
        <w:rPr>
          <w:rFonts w:cs="Arial"/>
          <w:sz w:val="22"/>
          <w:szCs w:val="22"/>
          <w:lang w:val="fr-CH"/>
        </w:rPr>
      </w:pPr>
    </w:p>
    <w:p w14:paraId="367A47D0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051475D3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6DE2CC06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69454F01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2368A296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1DD53F53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0CB4BFAD" w14:textId="77777777" w:rsidR="008E323E" w:rsidRPr="008E323E" w:rsidRDefault="008E323E" w:rsidP="008E323E">
      <w:pPr>
        <w:rPr>
          <w:rFonts w:cs="Arial"/>
          <w:sz w:val="22"/>
          <w:szCs w:val="22"/>
          <w:lang w:val="fr-CH"/>
        </w:rPr>
      </w:pPr>
    </w:p>
    <w:p w14:paraId="22BC9712" w14:textId="0D5E336E" w:rsidR="008E323E" w:rsidRPr="008E323E" w:rsidRDefault="008E323E" w:rsidP="008E323E">
      <w:pPr>
        <w:tabs>
          <w:tab w:val="left" w:pos="7500"/>
        </w:tabs>
        <w:rPr>
          <w:rFonts w:cs="Arial"/>
          <w:sz w:val="22"/>
          <w:szCs w:val="22"/>
          <w:lang w:val="fr-CH"/>
        </w:rPr>
      </w:pPr>
      <w:r>
        <w:rPr>
          <w:rFonts w:cs="Arial"/>
          <w:sz w:val="22"/>
          <w:szCs w:val="22"/>
          <w:lang w:val="fr-CH"/>
        </w:rPr>
        <w:tab/>
      </w:r>
    </w:p>
    <w:p w14:paraId="3034CD30" w14:textId="64D2FDC4" w:rsidR="008E323E" w:rsidRPr="008E323E" w:rsidRDefault="008E323E" w:rsidP="008E323E">
      <w:pPr>
        <w:tabs>
          <w:tab w:val="left" w:pos="7500"/>
        </w:tabs>
        <w:rPr>
          <w:rFonts w:cs="Arial"/>
          <w:sz w:val="22"/>
          <w:szCs w:val="22"/>
          <w:lang w:val="fr-CH"/>
        </w:rPr>
        <w:sectPr w:rsidR="008E323E" w:rsidRPr="008E323E" w:rsidSect="00920673">
          <w:footerReference w:type="default" r:id="rId9"/>
          <w:footerReference w:type="first" r:id="rId10"/>
          <w:pgSz w:w="11907" w:h="16840" w:code="9"/>
          <w:pgMar w:top="392" w:right="851" w:bottom="851" w:left="992" w:header="284" w:footer="98" w:gutter="0"/>
          <w:pgNumType w:start="0"/>
          <w:cols w:space="720"/>
          <w:titlePg/>
        </w:sectPr>
      </w:pPr>
      <w:r>
        <w:rPr>
          <w:rFonts w:cs="Arial"/>
          <w:sz w:val="22"/>
          <w:szCs w:val="22"/>
          <w:lang w:val="fr-CH"/>
        </w:rPr>
        <w:tab/>
      </w:r>
    </w:p>
    <w:p w14:paraId="10EE8A44" w14:textId="77777777" w:rsidR="00452764" w:rsidRDefault="00110668" w:rsidP="00452764">
      <w:pPr>
        <w:pStyle w:val="Titre1"/>
      </w:pPr>
      <w:bookmarkStart w:id="1" w:name="_Toc250790969"/>
      <w:bookmarkStart w:id="2" w:name="_Toc216967440"/>
      <w:r w:rsidRPr="00AF5846">
        <w:lastRenderedPageBreak/>
        <w:t>Les grandes lignes du projet</w:t>
      </w:r>
      <w:bookmarkStart w:id="3" w:name="_Toc212131953"/>
      <w:bookmarkEnd w:id="1"/>
      <w:bookmarkEnd w:id="2"/>
    </w:p>
    <w:p w14:paraId="37E161FF" w14:textId="2B345005" w:rsidR="00DC1F99" w:rsidRDefault="00DC1F99" w:rsidP="00452764">
      <w:pPr>
        <w:pStyle w:val="Titre1"/>
      </w:pPr>
      <w:bookmarkStart w:id="4" w:name="_Toc216967441"/>
      <w:r>
        <w:lastRenderedPageBreak/>
        <w:t>Introduction</w:t>
      </w:r>
      <w:bookmarkEnd w:id="3"/>
      <w:bookmarkEnd w:id="4"/>
    </w:p>
    <w:p w14:paraId="5C79483B" w14:textId="77777777" w:rsidR="00DC1F99" w:rsidRPr="00DC1F99" w:rsidRDefault="00DC1F99" w:rsidP="00452764">
      <w:pPr>
        <w:pStyle w:val="BITTabelle"/>
        <w:rPr>
          <w:rFonts w:eastAsia="Aptos"/>
        </w:rPr>
      </w:pPr>
      <w:r w:rsidRPr="00DC1F99">
        <w:rPr>
          <w:rFonts w:eastAsia="Aptos"/>
        </w:rPr>
        <w:t xml:space="preserve">Le projet </w:t>
      </w:r>
      <w:proofErr w:type="spellStart"/>
      <w:r w:rsidRPr="00DC1F99">
        <w:rPr>
          <w:rFonts w:eastAsia="Aptos"/>
        </w:rPr>
        <w:t>ArcadiaBox</w:t>
      </w:r>
      <w:proofErr w:type="spellEnd"/>
      <w:r w:rsidRPr="00DC1F99">
        <w:rPr>
          <w:rFonts w:eastAsia="Aptos"/>
        </w:rPr>
        <w:t xml:space="preserve"> offre une borne d’arcade moderne basé sur un Raspberry Pi qui sera accessible depuis n’importe quel navigateur et compatible avec des manettes Xbox son objectif est de palier a un besoin d’activité ludiques, conviviales et simples d’accès.</w:t>
      </w:r>
    </w:p>
    <w:p w14:paraId="33D4DC0C" w14:textId="77777777" w:rsidR="00DC1F99" w:rsidRPr="00E37B1B" w:rsidRDefault="00DC1F99" w:rsidP="00452764">
      <w:pPr>
        <w:pStyle w:val="Titre1"/>
      </w:pPr>
      <w:bookmarkStart w:id="5" w:name="_Toc212131954"/>
      <w:bookmarkStart w:id="6" w:name="_Toc216967442"/>
      <w:r>
        <w:lastRenderedPageBreak/>
        <w:t>Contexte</w:t>
      </w:r>
      <w:bookmarkEnd w:id="5"/>
      <w:bookmarkEnd w:id="6"/>
    </w:p>
    <w:p w14:paraId="080A7F52" w14:textId="77777777" w:rsidR="00DC1F99" w:rsidRPr="00DC1F99" w:rsidRDefault="00DC1F99" w:rsidP="00452764">
      <w:pPr>
        <w:pStyle w:val="BITTabelle"/>
      </w:pPr>
      <w:r w:rsidRPr="00DC1F99">
        <w:rPr>
          <w:rFonts w:eastAsia="Aptos"/>
        </w:rPr>
        <w:t>Le projet est né du besoin d’activité dans plusieurs endroit cette opportunité nous a donnée l’idée de faire une borne d’arcade qui va permettre à tout le monde de jouer.</w:t>
      </w:r>
    </w:p>
    <w:p w14:paraId="15C320CB" w14:textId="77777777" w:rsidR="00DC1F99" w:rsidRPr="00E37B1B" w:rsidRDefault="00DC1F99" w:rsidP="00452764">
      <w:pPr>
        <w:pStyle w:val="Titre1"/>
      </w:pPr>
      <w:bookmarkStart w:id="7" w:name="_Toc212131955"/>
      <w:bookmarkStart w:id="8" w:name="_Toc216967443"/>
      <w:r w:rsidRPr="00E37B1B">
        <w:lastRenderedPageBreak/>
        <w:t>Objectifs du projet</w:t>
      </w:r>
      <w:bookmarkEnd w:id="7"/>
      <w:bookmarkEnd w:id="8"/>
    </w:p>
    <w:p w14:paraId="79CDC177" w14:textId="77777777" w:rsidR="00DC1F99" w:rsidRDefault="00DC1F99" w:rsidP="00994447">
      <w:pPr>
        <w:pStyle w:val="BITTabelleBullet"/>
      </w:pPr>
      <w:r w:rsidRPr="00B556E8">
        <w:t>Reprends les objectifs SMART définis dans la phase de lancement, en les reformulant si nécessaire pour les adapter au cahier des charges</w:t>
      </w:r>
    </w:p>
    <w:p w14:paraId="6583FB7F" w14:textId="77777777" w:rsidR="00DC1F99" w:rsidRPr="00B165F8" w:rsidRDefault="00DC1F99" w:rsidP="00994447">
      <w:pPr>
        <w:pStyle w:val="BITTabelleBullet"/>
      </w:pPr>
      <w:r w:rsidRPr="00B165F8">
        <w:t>Développer une application web d’arcade accessible sur navigateur permettant de lancer au moins 3 jeux jouables avec manette Xbox ou clavier avant la fin du projet.</w:t>
      </w:r>
    </w:p>
    <w:p w14:paraId="13542E5A" w14:textId="77777777" w:rsidR="00DC1F99" w:rsidRPr="00B165F8" w:rsidRDefault="00DC1F99" w:rsidP="00994447">
      <w:pPr>
        <w:pStyle w:val="BITTabelleBullet"/>
      </w:pPr>
      <w:r w:rsidRPr="00B165F8">
        <w:t>Garantir une prise en main simple : un utilisateur novice doit pouvoir lancer une partie en moins de 10 secondes depuis le menu et comprendre les commandes en moins de 2 minutes.</w:t>
      </w:r>
    </w:p>
    <w:p w14:paraId="1F82E5CC" w14:textId="77777777" w:rsidR="00DC1F99" w:rsidRPr="00B165F8" w:rsidRDefault="00DC1F99" w:rsidP="00994447">
      <w:pPr>
        <w:pStyle w:val="BITTabelleBullet"/>
      </w:pPr>
      <w:r>
        <w:t>Assurer une performance fluide sur Raspberry Pi 5 avec un rendu d’au minimum 50 FPS pour chaque jeu.</w:t>
      </w:r>
    </w:p>
    <w:p w14:paraId="7BB6984D" w14:textId="77777777" w:rsidR="00DC1F99" w:rsidRPr="00B165F8" w:rsidRDefault="00DC1F99" w:rsidP="00994447">
      <w:pPr>
        <w:pStyle w:val="BITTabelleBullet"/>
      </w:pPr>
      <w:r w:rsidRPr="00B165F8">
        <w:t xml:space="preserve">Intégrer un tableau des scores fonctionnel pour chaque jeu, consultable et </w:t>
      </w:r>
      <w:proofErr w:type="spellStart"/>
      <w:r w:rsidRPr="00B165F8">
        <w:t>réinitialisable</w:t>
      </w:r>
      <w:proofErr w:type="spellEnd"/>
      <w:r w:rsidRPr="00B165F8">
        <w:t xml:space="preserve"> via une page d’administration.</w:t>
      </w:r>
    </w:p>
    <w:p w14:paraId="26FDAFF8" w14:textId="77777777" w:rsidR="00DC1F99" w:rsidRPr="00B165F8" w:rsidRDefault="00DC1F99" w:rsidP="00994447">
      <w:pPr>
        <w:pStyle w:val="BITTabelleBullet"/>
      </w:pPr>
      <w:r w:rsidRPr="00B165F8">
        <w:t>Proposer au moins une page d’aide et une page de présentation par jeu pour informer sur les règles, le but et le nombre de joueurs.</w:t>
      </w:r>
    </w:p>
    <w:p w14:paraId="6D548971" w14:textId="77777777" w:rsidR="00DC1F99" w:rsidRDefault="00DC1F99" w:rsidP="00994447">
      <w:pPr>
        <w:pStyle w:val="BITTabelleBullet"/>
      </w:pPr>
      <w:r w:rsidRPr="00B165F8">
        <w:t>Mettre en place un mode attractif automatique après un temps d’inactivité afin d’attirer les utilisateurs et valoriser l’interface.</w:t>
      </w:r>
    </w:p>
    <w:p w14:paraId="5F29B7C6" w14:textId="77777777" w:rsidR="00DC1F99" w:rsidRPr="00E37B1B" w:rsidRDefault="00DC1F99" w:rsidP="00452764">
      <w:pPr>
        <w:pStyle w:val="Titre1"/>
      </w:pPr>
      <w:bookmarkStart w:id="9" w:name="_Toc212131956"/>
      <w:bookmarkStart w:id="10" w:name="_Toc216967444"/>
      <w:r>
        <w:lastRenderedPageBreak/>
        <w:t>Livrables</w:t>
      </w:r>
      <w:bookmarkEnd w:id="9"/>
      <w:bookmarkEnd w:id="10"/>
    </w:p>
    <w:p w14:paraId="5E7C0D5B" w14:textId="77777777" w:rsidR="00DC1F99" w:rsidRDefault="00DC1F99" w:rsidP="00994447">
      <w:pPr>
        <w:pStyle w:val="BITTabelleBullet"/>
      </w:pPr>
      <w:r w:rsidRPr="00AF3387">
        <w:rPr>
          <w:b/>
          <w:bCs/>
        </w:rPr>
        <w:t xml:space="preserve">Prototype fonctionnel </w:t>
      </w:r>
      <w:proofErr w:type="spellStart"/>
      <w:r w:rsidRPr="00AF3387">
        <w:rPr>
          <w:b/>
          <w:bCs/>
        </w:rPr>
        <w:t>ArcadiaBox</w:t>
      </w:r>
      <w:proofErr w:type="spellEnd"/>
      <w:r>
        <w:t xml:space="preserve"> : Application web avec au minimum trois jeux jouables, menu et tableau des scores.</w:t>
      </w:r>
    </w:p>
    <w:p w14:paraId="58194183" w14:textId="77777777" w:rsidR="00DC1F99" w:rsidRDefault="00DC1F99" w:rsidP="00994447">
      <w:pPr>
        <w:pStyle w:val="BITTabelleBullet"/>
      </w:pPr>
      <w:r w:rsidRPr="00AF3387">
        <w:rPr>
          <w:b/>
          <w:bCs/>
        </w:rPr>
        <w:t>Documentation d’analyse</w:t>
      </w:r>
      <w:r>
        <w:t xml:space="preserve"> : exigences, choix techniques et diagrammes d’analyse.</w:t>
      </w:r>
    </w:p>
    <w:p w14:paraId="5BF3162E" w14:textId="77777777" w:rsidR="00DC1F99" w:rsidRDefault="00DC1F99" w:rsidP="00994447">
      <w:pPr>
        <w:pStyle w:val="BITTabelleBullet"/>
      </w:pPr>
      <w:r w:rsidRPr="00AF3387">
        <w:rPr>
          <w:b/>
          <w:bCs/>
        </w:rPr>
        <w:t>Documentation de réalisation</w:t>
      </w:r>
      <w:r>
        <w:t xml:space="preserve"> : architecture, diagrammes, code commenté, procédures d’installation et de maintenance.</w:t>
      </w:r>
    </w:p>
    <w:p w14:paraId="17A6C984" w14:textId="77777777" w:rsidR="00DC1F99" w:rsidRDefault="00DC1F99" w:rsidP="00994447">
      <w:pPr>
        <w:pStyle w:val="BITTabelleBullet"/>
      </w:pPr>
      <w:r w:rsidRPr="00AF3387">
        <w:rPr>
          <w:b/>
          <w:bCs/>
        </w:rPr>
        <w:t>Journal de travail</w:t>
      </w:r>
      <w:r>
        <w:t xml:space="preserve"> : suivi des tâches effectuées pendant tout le projet.</w:t>
      </w:r>
    </w:p>
    <w:p w14:paraId="748D8885" w14:textId="77777777" w:rsidR="00DC1F99" w:rsidRDefault="00DC1F99" w:rsidP="00994447">
      <w:pPr>
        <w:pStyle w:val="BITTabelleBullet"/>
      </w:pPr>
      <w:r w:rsidRPr="00AF3387">
        <w:rPr>
          <w:b/>
          <w:bCs/>
        </w:rPr>
        <w:t>Planification du projet</w:t>
      </w:r>
      <w:r>
        <w:t xml:space="preserve"> : planning détaillant les phases, durées et responsabilités.</w:t>
      </w:r>
    </w:p>
    <w:p w14:paraId="74BB3FAA" w14:textId="77777777" w:rsidR="00DC1F99" w:rsidRDefault="00DC1F99" w:rsidP="00994447">
      <w:pPr>
        <w:pStyle w:val="BITTabelleBullet"/>
      </w:pPr>
      <w:r w:rsidRPr="00AF3387">
        <w:rPr>
          <w:b/>
          <w:bCs/>
        </w:rPr>
        <w:t xml:space="preserve">Web </w:t>
      </w:r>
      <w:proofErr w:type="spellStart"/>
      <w:r w:rsidRPr="00AF3387">
        <w:rPr>
          <w:b/>
          <w:bCs/>
        </w:rPr>
        <w:t>Summary</w:t>
      </w:r>
      <w:proofErr w:type="spellEnd"/>
      <w:r>
        <w:t xml:space="preserve"> : synthèse du projet sous format web, orientée présentation.</w:t>
      </w:r>
    </w:p>
    <w:p w14:paraId="4E864595" w14:textId="77777777" w:rsidR="00DC1F99" w:rsidRDefault="00DC1F99" w:rsidP="00452764">
      <w:pPr>
        <w:pStyle w:val="Titre1"/>
      </w:pPr>
      <w:bookmarkStart w:id="11" w:name="_Toc212131957"/>
      <w:bookmarkStart w:id="12" w:name="_Toc216967445"/>
      <w:r>
        <w:lastRenderedPageBreak/>
        <w:t>Fonctionnalités</w:t>
      </w:r>
      <w:bookmarkEnd w:id="11"/>
      <w:bookmarkEnd w:id="12"/>
    </w:p>
    <w:p w14:paraId="10284378" w14:textId="77777777" w:rsidR="00DC1F99" w:rsidRPr="00417019" w:rsidRDefault="00DC1F99" w:rsidP="00994447">
      <w:pPr>
        <w:pStyle w:val="BITTabelleBullet"/>
      </w:pPr>
      <w:r w:rsidRPr="00417019">
        <w:t xml:space="preserve">En tant qu’utilisateur, je veux pouvoir </w:t>
      </w:r>
      <w:r w:rsidRPr="00417019">
        <w:rPr>
          <w:b/>
          <w:bCs/>
        </w:rPr>
        <w:t>accéder aux jeux depuis un navigateur moderne sans installation ni configuration</w:t>
      </w:r>
      <w:r w:rsidRPr="00417019">
        <w:t xml:space="preserve"> afin de commencer à jouer immédiatement.</w:t>
      </w:r>
    </w:p>
    <w:p w14:paraId="73B0FA01" w14:textId="77777777" w:rsidR="00DC1F99" w:rsidRPr="00417019" w:rsidRDefault="00DC1F99" w:rsidP="00994447">
      <w:pPr>
        <w:pStyle w:val="BITTabelleBullet"/>
      </w:pPr>
      <w:r w:rsidRPr="00417019">
        <w:t xml:space="preserve">En tant que joueur, je veux voir un </w:t>
      </w:r>
      <w:r w:rsidRPr="00417019">
        <w:rPr>
          <w:b/>
          <w:bCs/>
        </w:rPr>
        <w:t>menu présentant clairement tous les jeux disponibles</w:t>
      </w:r>
      <w:r w:rsidRPr="00417019">
        <w:t xml:space="preserve"> afin de choisir rapidement celui auquel je souhaite jouer.</w:t>
      </w:r>
    </w:p>
    <w:p w14:paraId="6773E708" w14:textId="77777777" w:rsidR="00DC1F99" w:rsidRPr="00417019" w:rsidRDefault="00DC1F99" w:rsidP="00994447">
      <w:pPr>
        <w:pStyle w:val="BITTabelleBullet"/>
      </w:pPr>
      <w:r w:rsidRPr="00417019">
        <w:t xml:space="preserve">En tant que joueur, je veux pouvoir </w:t>
      </w:r>
      <w:r w:rsidRPr="00417019">
        <w:rPr>
          <w:b/>
          <w:bCs/>
        </w:rPr>
        <w:t>jouer avec une manette Xbox</w:t>
      </w:r>
      <w:r w:rsidRPr="00417019">
        <w:t xml:space="preserve"> </w:t>
      </w:r>
      <w:r>
        <w:t xml:space="preserve">afin d’avoir une expérience de jeux confortable. </w:t>
      </w:r>
    </w:p>
    <w:p w14:paraId="647302AF" w14:textId="77777777" w:rsidR="00DC1F99" w:rsidRPr="00417019" w:rsidRDefault="00DC1F99" w:rsidP="00994447">
      <w:pPr>
        <w:pStyle w:val="BITTabelleBullet"/>
      </w:pPr>
      <w:r w:rsidRPr="00417019">
        <w:t xml:space="preserve">En tant que joueur, je veux voir une </w:t>
      </w:r>
      <w:r w:rsidRPr="00FA2912">
        <w:rPr>
          <w:b/>
          <w:bCs/>
        </w:rPr>
        <w:t xml:space="preserve">page présentant le but, les règles et le nombre de joueurs pour chaque jeu </w:t>
      </w:r>
      <w:r w:rsidRPr="00417019">
        <w:t>afin de comprendre rapidement comment y jouer.</w:t>
      </w:r>
    </w:p>
    <w:p w14:paraId="2B3AD92E" w14:textId="77777777" w:rsidR="00DC1F99" w:rsidRPr="00417019" w:rsidRDefault="00DC1F99" w:rsidP="00994447">
      <w:pPr>
        <w:pStyle w:val="BITTabelleBullet"/>
      </w:pPr>
      <w:r w:rsidRPr="00417019">
        <w:t xml:space="preserve">En tant que joueur, je veux pouvoir </w:t>
      </w:r>
      <w:r w:rsidRPr="00FA2912">
        <w:rPr>
          <w:b/>
          <w:bCs/>
        </w:rPr>
        <w:t>jouer en plein écran</w:t>
      </w:r>
      <w:r w:rsidRPr="00417019">
        <w:t xml:space="preserve"> afin de profiter d’une expérience immersive type borne d’arcade.</w:t>
      </w:r>
    </w:p>
    <w:p w14:paraId="0BAA78E1" w14:textId="77777777" w:rsidR="00DC1F99" w:rsidRPr="00417019" w:rsidRDefault="00DC1F99" w:rsidP="00994447">
      <w:pPr>
        <w:pStyle w:val="BITTabelleBullet"/>
      </w:pPr>
      <w:r w:rsidRPr="00417019">
        <w:t xml:space="preserve">En tant que joueur, je veux que </w:t>
      </w:r>
      <w:r w:rsidRPr="00FA2912">
        <w:rPr>
          <w:b/>
          <w:bCs/>
        </w:rPr>
        <w:t>l’interface s’adapte à un écran standard</w:t>
      </w:r>
      <w:r w:rsidRPr="00417019">
        <w:t xml:space="preserve"> ou à un projecteur afin de jouer confortablement dans différents contextes.</w:t>
      </w:r>
    </w:p>
    <w:p w14:paraId="25EC07F0" w14:textId="77777777" w:rsidR="00DC1F99" w:rsidRPr="00417019" w:rsidRDefault="00DC1F99" w:rsidP="00994447">
      <w:pPr>
        <w:pStyle w:val="BITTabelleBullet"/>
      </w:pPr>
      <w:r w:rsidRPr="00417019">
        <w:t xml:space="preserve">En tant que joueur, je veux </w:t>
      </w:r>
      <w:r w:rsidRPr="00FA2912">
        <w:rPr>
          <w:b/>
          <w:bCs/>
        </w:rPr>
        <w:t>consulter le tableau des scores pour chaque jeu</w:t>
      </w:r>
      <w:r w:rsidRPr="00417019">
        <w:t xml:space="preserve"> afin de comparer mes performances.</w:t>
      </w:r>
    </w:p>
    <w:p w14:paraId="6AF93E81" w14:textId="77777777" w:rsidR="00DC1F99" w:rsidRPr="00417019" w:rsidRDefault="00DC1F99" w:rsidP="00994447">
      <w:pPr>
        <w:pStyle w:val="BITTabelleBullet"/>
      </w:pPr>
      <w:r w:rsidRPr="00417019">
        <w:t xml:space="preserve">En tant qu’administrateur, je veux pouvoir </w:t>
      </w:r>
      <w:r w:rsidRPr="00BC740B">
        <w:rPr>
          <w:b/>
          <w:bCs/>
        </w:rPr>
        <w:t>remettre à zéro les scores</w:t>
      </w:r>
      <w:r w:rsidRPr="00417019">
        <w:t xml:space="preserve"> afin de relancer la compétition.</w:t>
      </w:r>
    </w:p>
    <w:p w14:paraId="76DFBD2B" w14:textId="77777777" w:rsidR="00DC1F99" w:rsidRPr="00417019" w:rsidRDefault="00DC1F99" w:rsidP="00994447">
      <w:pPr>
        <w:pStyle w:val="BITTabelleBullet"/>
      </w:pPr>
      <w:r w:rsidRPr="00417019">
        <w:t xml:space="preserve">En tant que joueur, je veux </w:t>
      </w:r>
      <w:r w:rsidRPr="00BC740B">
        <w:rPr>
          <w:b/>
          <w:bCs/>
        </w:rPr>
        <w:t>accéder à une page d’aide courte</w:t>
      </w:r>
      <w:r w:rsidRPr="00417019">
        <w:t xml:space="preserve"> pour apprendre à connecter ma manette et démarrer une partie.</w:t>
      </w:r>
    </w:p>
    <w:p w14:paraId="00690074" w14:textId="77777777" w:rsidR="00DC1F99" w:rsidRPr="00417019" w:rsidRDefault="00DC1F99" w:rsidP="00994447">
      <w:pPr>
        <w:pStyle w:val="BITTabelleBullet"/>
      </w:pPr>
      <w:r w:rsidRPr="00417019">
        <w:t xml:space="preserve">En tant qu’utilisateur passif, je veux que la borne </w:t>
      </w:r>
      <w:r w:rsidRPr="00BC740B">
        <w:rPr>
          <w:b/>
          <w:bCs/>
        </w:rPr>
        <w:t xml:space="preserve">affiche automatiquement des animations si elle reste inactive </w:t>
      </w:r>
      <w:r w:rsidRPr="00417019">
        <w:t>afin d’attirer l’attention.</w:t>
      </w:r>
    </w:p>
    <w:p w14:paraId="57430FEC" w14:textId="77777777" w:rsidR="00DC1F99" w:rsidRPr="00DC1F99" w:rsidRDefault="00DC1F99" w:rsidP="00DC1F99">
      <w:pPr>
        <w:rPr>
          <w:lang w:val="fr-CH"/>
        </w:rPr>
      </w:pPr>
    </w:p>
    <w:p w14:paraId="42C6A9E7" w14:textId="77777777" w:rsidR="00DC1F99" w:rsidRPr="00A76A49" w:rsidRDefault="00DC1F99" w:rsidP="00452764">
      <w:pPr>
        <w:pStyle w:val="Titre1"/>
      </w:pPr>
      <w:bookmarkStart w:id="13" w:name="_Toc212131959"/>
      <w:bookmarkStart w:id="14" w:name="_Toc216967446"/>
      <w:r w:rsidRPr="00B5131F">
        <w:lastRenderedPageBreak/>
        <w:t>Contraintes du projet</w:t>
      </w:r>
      <w:bookmarkEnd w:id="13"/>
      <w:bookmarkEnd w:id="14"/>
    </w:p>
    <w:p w14:paraId="5A70CAA0" w14:textId="77777777" w:rsidR="00DC1F99" w:rsidRDefault="00DC1F99" w:rsidP="00994447">
      <w:pPr>
        <w:pStyle w:val="BITTabelleBullet"/>
      </w:pPr>
      <w:r>
        <w:t>Technique : fonctionnement obligatoire sur Raspberry Pi + navigateur web.</w:t>
      </w:r>
    </w:p>
    <w:p w14:paraId="341A2F72" w14:textId="77777777" w:rsidR="00DC1F99" w:rsidRDefault="00DC1F99" w:rsidP="00994447">
      <w:pPr>
        <w:pStyle w:val="BITTabelleBullet"/>
      </w:pPr>
      <w:r>
        <w:t>Temps : délais définis dans la planification du projet doivent être respectés.</w:t>
      </w:r>
    </w:p>
    <w:p w14:paraId="6B9B01A7" w14:textId="77777777" w:rsidR="00DC1F99" w:rsidRDefault="00DC1F99" w:rsidP="00994447">
      <w:pPr>
        <w:pStyle w:val="BITTabelleBullet"/>
      </w:pPr>
      <w:r>
        <w:t>Matériel : budget matériel ≤ 150 CHF (Raspberry Pi + manettes + écran).</w:t>
      </w:r>
    </w:p>
    <w:p w14:paraId="349B4A52" w14:textId="77777777" w:rsidR="00DC1F99" w:rsidRDefault="00DC1F99" w:rsidP="00994447">
      <w:pPr>
        <w:pStyle w:val="BITTabelleBullet"/>
      </w:pPr>
      <w:r>
        <w:t>Qualité/Performance : fluidité ≥ 50 FPS, taux de bug ≤ 1%.</w:t>
      </w:r>
    </w:p>
    <w:p w14:paraId="447EFFEF" w14:textId="77777777" w:rsidR="00DC1F99" w:rsidRPr="00B5131F" w:rsidRDefault="00DC1F99" w:rsidP="00994447">
      <w:pPr>
        <w:pStyle w:val="BITTabelleBullet"/>
      </w:pPr>
      <w:r>
        <w:t>Organisationnel : validation régulière par le commanditaire (</w:t>
      </w:r>
      <w:proofErr w:type="spellStart"/>
      <w:r>
        <w:t>ArcadiaLabs</w:t>
      </w:r>
      <w:proofErr w:type="spellEnd"/>
      <w:r>
        <w:t>).</w:t>
      </w:r>
    </w:p>
    <w:p w14:paraId="572D4CFD" w14:textId="77777777" w:rsidR="00DC1F99" w:rsidRDefault="00DC1F99" w:rsidP="00452764">
      <w:pPr>
        <w:pStyle w:val="Titre1"/>
      </w:pPr>
      <w:bookmarkStart w:id="15" w:name="_Toc212131960"/>
      <w:bookmarkStart w:id="16" w:name="_Toc216967447"/>
      <w:r w:rsidRPr="00B5131F">
        <w:lastRenderedPageBreak/>
        <w:t>Périmètre du projet</w:t>
      </w:r>
      <w:bookmarkEnd w:id="15"/>
      <w:bookmarkEnd w:id="16"/>
    </w:p>
    <w:p w14:paraId="7FEF6597" w14:textId="77777777" w:rsidR="00DC1F99" w:rsidRPr="00AB2CA9" w:rsidRDefault="00DC1F99" w:rsidP="00452764">
      <w:pPr>
        <w:pStyle w:val="BITTabelle"/>
        <w:rPr>
          <w:rFonts w:eastAsia="Aptos"/>
          <w:b/>
          <w:bCs/>
          <w:sz w:val="22"/>
          <w:szCs w:val="28"/>
        </w:rPr>
      </w:pPr>
      <w:r w:rsidRPr="00AB2CA9">
        <w:rPr>
          <w:rFonts w:eastAsia="Aptos"/>
          <w:b/>
          <w:bCs/>
          <w:sz w:val="22"/>
          <w:szCs w:val="28"/>
        </w:rPr>
        <w:t>Inclus</w:t>
      </w:r>
    </w:p>
    <w:p w14:paraId="1E195056" w14:textId="77777777" w:rsidR="00DC1F99" w:rsidRPr="00AB2CA9" w:rsidRDefault="00DC1F99" w:rsidP="00994447">
      <w:pPr>
        <w:pStyle w:val="BITTabelleBullet"/>
        <w:rPr>
          <w:rFonts w:eastAsia="Aptos"/>
          <w:sz w:val="22"/>
          <w:szCs w:val="28"/>
        </w:rPr>
      </w:pPr>
      <w:r w:rsidRPr="00AB2CA9">
        <w:rPr>
          <w:rFonts w:eastAsia="Aptos"/>
          <w:sz w:val="22"/>
          <w:szCs w:val="28"/>
        </w:rPr>
        <w:t>Application web arcade fonctionnant sur navigateur.</w:t>
      </w:r>
    </w:p>
    <w:p w14:paraId="4C2BBE18" w14:textId="77777777" w:rsidR="00DC1F99" w:rsidRPr="00AB2CA9" w:rsidRDefault="00DC1F99" w:rsidP="00994447">
      <w:pPr>
        <w:pStyle w:val="BITTabelleBullet"/>
        <w:rPr>
          <w:rFonts w:eastAsia="Aptos"/>
          <w:sz w:val="22"/>
          <w:szCs w:val="28"/>
        </w:rPr>
      </w:pPr>
      <w:r w:rsidRPr="00AB2CA9">
        <w:rPr>
          <w:rFonts w:eastAsia="Aptos"/>
          <w:sz w:val="22"/>
          <w:szCs w:val="28"/>
        </w:rPr>
        <w:t xml:space="preserve">Minimum </w:t>
      </w:r>
      <w:r w:rsidRPr="00AB2CA9">
        <w:rPr>
          <w:rFonts w:eastAsia="Aptos"/>
          <w:b/>
          <w:bCs/>
          <w:sz w:val="22"/>
          <w:szCs w:val="28"/>
        </w:rPr>
        <w:t>3 jeux jouables</w:t>
      </w:r>
      <w:r w:rsidRPr="00AB2CA9">
        <w:rPr>
          <w:rFonts w:eastAsia="Aptos"/>
          <w:sz w:val="22"/>
          <w:szCs w:val="28"/>
        </w:rPr>
        <w:t xml:space="preserve"> avec manette Xbox et clavier.</w:t>
      </w:r>
    </w:p>
    <w:p w14:paraId="45288A2A" w14:textId="77777777" w:rsidR="00DC1F99" w:rsidRPr="00AB2CA9" w:rsidRDefault="00DC1F99" w:rsidP="00994447">
      <w:pPr>
        <w:pStyle w:val="BITTabelleBullet"/>
        <w:rPr>
          <w:rFonts w:eastAsia="Aptos"/>
          <w:sz w:val="22"/>
          <w:szCs w:val="28"/>
        </w:rPr>
      </w:pPr>
      <w:r w:rsidRPr="00AB2CA9">
        <w:rPr>
          <w:rFonts w:eastAsia="Aptos"/>
          <w:sz w:val="22"/>
          <w:szCs w:val="28"/>
        </w:rPr>
        <w:t>Menu principal, pages d’aide, pages des jeux.</w:t>
      </w:r>
    </w:p>
    <w:p w14:paraId="3F49593B" w14:textId="77777777" w:rsidR="00DC1F99" w:rsidRPr="00AB2CA9" w:rsidRDefault="00DC1F99" w:rsidP="00994447">
      <w:pPr>
        <w:pStyle w:val="BITTabelleBullet"/>
        <w:rPr>
          <w:rFonts w:eastAsia="Aptos"/>
          <w:sz w:val="22"/>
          <w:szCs w:val="28"/>
        </w:rPr>
      </w:pPr>
      <w:r w:rsidRPr="00AB2CA9">
        <w:rPr>
          <w:rFonts w:eastAsia="Aptos"/>
          <w:sz w:val="22"/>
          <w:szCs w:val="28"/>
        </w:rPr>
        <w:t>Tableau des scores avec réinitialisation.</w:t>
      </w:r>
    </w:p>
    <w:p w14:paraId="7BF0FC74" w14:textId="77777777" w:rsidR="00DC1F99" w:rsidRPr="00AB2CA9" w:rsidRDefault="00DC1F99" w:rsidP="00994447">
      <w:pPr>
        <w:pStyle w:val="BITTabelleBullet"/>
        <w:rPr>
          <w:rFonts w:eastAsia="Aptos"/>
          <w:sz w:val="22"/>
          <w:szCs w:val="28"/>
        </w:rPr>
      </w:pPr>
      <w:r w:rsidRPr="00AB2CA9">
        <w:rPr>
          <w:rFonts w:eastAsia="Aptos"/>
          <w:sz w:val="22"/>
          <w:szCs w:val="28"/>
        </w:rPr>
        <w:t>Panel admin.</w:t>
      </w:r>
    </w:p>
    <w:p w14:paraId="6711EE0B" w14:textId="00ADDE8F" w:rsidR="00DC1F99" w:rsidRPr="00AB2CA9" w:rsidRDefault="00DA245D" w:rsidP="00994447">
      <w:pPr>
        <w:pStyle w:val="BITTabelleBullet"/>
        <w:rPr>
          <w:rFonts w:eastAsia="Aptos"/>
          <w:sz w:val="22"/>
          <w:szCs w:val="28"/>
        </w:rPr>
      </w:pPr>
      <w:r w:rsidRPr="00AB2CA9">
        <w:rPr>
          <w:rFonts w:eastAsia="Aptos"/>
          <w:sz w:val="22"/>
          <w:szCs w:val="28"/>
        </w:rPr>
        <w:t>Visuel attractif</w:t>
      </w:r>
    </w:p>
    <w:p w14:paraId="35E5F83C" w14:textId="77777777" w:rsidR="00DC1F99" w:rsidRPr="00AB2CA9" w:rsidRDefault="00DC1F99" w:rsidP="00994447">
      <w:pPr>
        <w:pStyle w:val="BITTabelleBullet"/>
        <w:rPr>
          <w:rFonts w:eastAsia="Aptos"/>
          <w:sz w:val="22"/>
          <w:szCs w:val="28"/>
        </w:rPr>
      </w:pPr>
      <w:r w:rsidRPr="00AB2CA9">
        <w:rPr>
          <w:rFonts w:eastAsia="Aptos"/>
          <w:sz w:val="22"/>
          <w:szCs w:val="28"/>
        </w:rPr>
        <w:t>Optimisation pour Raspberry Pi 5.</w:t>
      </w:r>
    </w:p>
    <w:p w14:paraId="5270E046" w14:textId="77777777" w:rsidR="00DC1F99" w:rsidRPr="00AB2CA9" w:rsidRDefault="00DC1F99" w:rsidP="00994447">
      <w:pPr>
        <w:pStyle w:val="BITTabelleBullet"/>
        <w:rPr>
          <w:rFonts w:eastAsia="Aptos"/>
          <w:sz w:val="22"/>
          <w:szCs w:val="28"/>
        </w:rPr>
      </w:pPr>
      <w:r w:rsidRPr="00AB2CA9">
        <w:rPr>
          <w:rFonts w:eastAsia="Aptos"/>
          <w:sz w:val="22"/>
          <w:szCs w:val="28"/>
        </w:rPr>
        <w:t xml:space="preserve">Déploiement + livrables (analyse, réalisation, planning, journal, Web </w:t>
      </w:r>
      <w:proofErr w:type="spellStart"/>
      <w:r w:rsidRPr="00AB2CA9">
        <w:rPr>
          <w:rFonts w:eastAsia="Aptos"/>
          <w:sz w:val="22"/>
          <w:szCs w:val="28"/>
        </w:rPr>
        <w:t>Summary</w:t>
      </w:r>
      <w:proofErr w:type="spellEnd"/>
      <w:r w:rsidRPr="00AB2CA9">
        <w:rPr>
          <w:rFonts w:eastAsia="Aptos"/>
          <w:sz w:val="22"/>
          <w:szCs w:val="28"/>
        </w:rPr>
        <w:t>).</w:t>
      </w:r>
    </w:p>
    <w:p w14:paraId="4F58CC66" w14:textId="356D77F3" w:rsidR="00DC1F99" w:rsidRPr="00AB2CA9" w:rsidRDefault="00DC1F99" w:rsidP="00452764">
      <w:pPr>
        <w:pStyle w:val="BITTabelle"/>
        <w:rPr>
          <w:rFonts w:eastAsia="Aptos"/>
          <w:b/>
          <w:bCs/>
          <w:sz w:val="22"/>
          <w:szCs w:val="28"/>
        </w:rPr>
      </w:pPr>
      <w:r w:rsidRPr="00AB2CA9">
        <w:rPr>
          <w:rFonts w:eastAsia="Aptos"/>
          <w:b/>
          <w:bCs/>
          <w:sz w:val="22"/>
          <w:szCs w:val="28"/>
        </w:rPr>
        <w:t>Non inclus</w:t>
      </w:r>
      <w:r w:rsidR="00AB2CA9">
        <w:rPr>
          <w:rFonts w:eastAsia="Aptos"/>
          <w:b/>
          <w:bCs/>
          <w:sz w:val="22"/>
          <w:szCs w:val="28"/>
        </w:rPr>
        <w:t xml:space="preserve"> (optionnel)</w:t>
      </w:r>
    </w:p>
    <w:p w14:paraId="1CA63F45" w14:textId="77777777" w:rsidR="00DC1F99" w:rsidRPr="00AB2CA9" w:rsidRDefault="00DC1F99" w:rsidP="00994447">
      <w:pPr>
        <w:pStyle w:val="BITTabelleBullet"/>
        <w:rPr>
          <w:rFonts w:eastAsia="Aptos"/>
          <w:sz w:val="22"/>
          <w:szCs w:val="28"/>
        </w:rPr>
      </w:pPr>
      <w:r w:rsidRPr="00AB2CA9">
        <w:rPr>
          <w:rFonts w:eastAsia="Aptos"/>
          <w:sz w:val="22"/>
          <w:szCs w:val="28"/>
        </w:rPr>
        <w:t>Plus de 3 jeux.</w:t>
      </w:r>
    </w:p>
    <w:p w14:paraId="30D60838" w14:textId="77777777" w:rsidR="00DC1F99" w:rsidRPr="00AB2CA9" w:rsidRDefault="00DC1F99" w:rsidP="00994447">
      <w:pPr>
        <w:pStyle w:val="BITTabelleBullet"/>
        <w:rPr>
          <w:rFonts w:eastAsia="Aptos"/>
          <w:sz w:val="22"/>
          <w:szCs w:val="28"/>
        </w:rPr>
      </w:pPr>
      <w:r w:rsidRPr="00AB2CA9">
        <w:rPr>
          <w:rFonts w:eastAsia="Aptos"/>
          <w:sz w:val="22"/>
          <w:szCs w:val="28"/>
        </w:rPr>
        <w:t>Profils utilisateurs et données avancées.</w:t>
      </w:r>
    </w:p>
    <w:p w14:paraId="1E061121" w14:textId="65C75980" w:rsidR="00DC1F99" w:rsidRPr="00AB2CA9" w:rsidRDefault="00DC1F99" w:rsidP="00994447">
      <w:pPr>
        <w:pStyle w:val="BITTabelleBullet"/>
        <w:rPr>
          <w:rFonts w:eastAsia="Aptos"/>
          <w:sz w:val="22"/>
          <w:szCs w:val="28"/>
        </w:rPr>
      </w:pPr>
      <w:r w:rsidRPr="00AB2CA9">
        <w:rPr>
          <w:rFonts w:eastAsia="Aptos"/>
          <w:sz w:val="22"/>
          <w:szCs w:val="28"/>
        </w:rPr>
        <w:t>Support pour d’autres manettes que Xbox</w:t>
      </w:r>
      <w:r w:rsidR="00A65454">
        <w:rPr>
          <w:rFonts w:eastAsia="Aptos"/>
          <w:sz w:val="22"/>
          <w:szCs w:val="28"/>
        </w:rPr>
        <w:t>.</w:t>
      </w:r>
    </w:p>
    <w:p w14:paraId="69CBEF16" w14:textId="77777777" w:rsidR="00DC1F99" w:rsidRDefault="00DC1F99" w:rsidP="00452764">
      <w:pPr>
        <w:pStyle w:val="Titre1"/>
      </w:pPr>
      <w:bookmarkStart w:id="17" w:name="_Toc216967448"/>
      <w:r>
        <w:lastRenderedPageBreak/>
        <w:t>Analyse des risques</w:t>
      </w:r>
      <w:bookmarkEnd w:id="17"/>
    </w:p>
    <w:p w14:paraId="4F9FFF80" w14:textId="33B433A1" w:rsidR="00DC1F99" w:rsidRPr="00F07DFB" w:rsidRDefault="00DC1F99" w:rsidP="00DC1F99">
      <w:pPr>
        <w:rPr>
          <w:color w:val="FF0000"/>
        </w:rPr>
      </w:pPr>
      <w:r w:rsidRPr="00F07DFB">
        <w:rPr>
          <w:color w:val="FF0000"/>
          <w:lang w:val="fr-CH"/>
        </w:rPr>
        <w:t xml:space="preserve">Faire une matrice des risques selon les risques détectés dans le business case. </w:t>
      </w:r>
      <w:r w:rsidRPr="00F07DFB">
        <w:rPr>
          <w:color w:val="FF0000"/>
        </w:rPr>
        <w:t xml:space="preserve">Exemple de </w:t>
      </w:r>
      <w:proofErr w:type="spellStart"/>
      <w:r w:rsidRPr="00F07DFB">
        <w:rPr>
          <w:color w:val="FF0000"/>
        </w:rPr>
        <w:t>matrice</w:t>
      </w:r>
      <w:proofErr w:type="spellEnd"/>
      <w:r w:rsidRPr="00F07DFB">
        <w:rPr>
          <w:color w:val="FF0000"/>
        </w:rPr>
        <w:t xml:space="preserve"> de </w:t>
      </w:r>
      <w:proofErr w:type="spellStart"/>
      <w:r w:rsidR="00F07DFB" w:rsidRPr="00F07DFB">
        <w:rPr>
          <w:color w:val="FF0000"/>
        </w:rPr>
        <w:t>risque</w:t>
      </w:r>
      <w:proofErr w:type="spellEnd"/>
      <w:r w:rsidR="00F07DFB" w:rsidRPr="00F07DFB">
        <w:rPr>
          <w:color w:val="FF0000"/>
        </w:rPr>
        <w:t>:</w:t>
      </w:r>
      <w:r w:rsidRPr="00F07DFB">
        <w:rPr>
          <w:color w:val="FF0000"/>
        </w:rPr>
        <w:t xml:space="preserve"> </w:t>
      </w:r>
    </w:p>
    <w:tbl>
      <w:tblPr>
        <w:tblStyle w:val="TableauGrille1Clair-Accentuation1"/>
        <w:tblW w:w="9406" w:type="dxa"/>
        <w:tblLook w:val="04A0" w:firstRow="1" w:lastRow="0" w:firstColumn="1" w:lastColumn="0" w:noHBand="0" w:noVBand="1"/>
      </w:tblPr>
      <w:tblGrid>
        <w:gridCol w:w="539"/>
        <w:gridCol w:w="2651"/>
        <w:gridCol w:w="1457"/>
        <w:gridCol w:w="990"/>
        <w:gridCol w:w="1204"/>
        <w:gridCol w:w="2565"/>
      </w:tblGrid>
      <w:tr w:rsidR="00DC1F99" w:rsidRPr="007F6E0F" w14:paraId="5FCC702F" w14:textId="77777777" w:rsidTr="008622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hideMark/>
          </w:tcPr>
          <w:p w14:paraId="4819A98A" w14:textId="77777777" w:rsidR="00DC1F99" w:rsidRPr="001C70AE" w:rsidRDefault="00DC1F99" w:rsidP="00452764">
            <w:pPr>
              <w:pStyle w:val="BITTabelle"/>
            </w:pPr>
            <w:r w:rsidRPr="001C70AE">
              <w:t>ID</w:t>
            </w:r>
          </w:p>
        </w:tc>
        <w:tc>
          <w:tcPr>
            <w:tcW w:w="2696" w:type="dxa"/>
            <w:hideMark/>
          </w:tcPr>
          <w:p w14:paraId="1B89FD62" w14:textId="77777777" w:rsidR="00DC1F99" w:rsidRPr="001C70AE" w:rsidRDefault="00DC1F99" w:rsidP="00452764">
            <w:pPr>
              <w:pStyle w:val="BITTabel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Risque</w:t>
            </w:r>
          </w:p>
        </w:tc>
        <w:tc>
          <w:tcPr>
            <w:tcW w:w="1413" w:type="dxa"/>
            <w:hideMark/>
          </w:tcPr>
          <w:p w14:paraId="17CA61CF" w14:textId="77777777" w:rsidR="00DC1F99" w:rsidRPr="001C70AE" w:rsidRDefault="00DC1F99" w:rsidP="00452764">
            <w:pPr>
              <w:pStyle w:val="BITTabel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Probabilité</w:t>
            </w:r>
          </w:p>
        </w:tc>
        <w:tc>
          <w:tcPr>
            <w:tcW w:w="989" w:type="dxa"/>
            <w:hideMark/>
          </w:tcPr>
          <w:p w14:paraId="4A17076F" w14:textId="77777777" w:rsidR="00DC1F99" w:rsidRPr="001C70AE" w:rsidRDefault="00DC1F99" w:rsidP="00452764">
            <w:pPr>
              <w:pStyle w:val="BITTabel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Impact</w:t>
            </w:r>
          </w:p>
        </w:tc>
        <w:tc>
          <w:tcPr>
            <w:tcW w:w="1160" w:type="dxa"/>
            <w:hideMark/>
          </w:tcPr>
          <w:p w14:paraId="708500DE" w14:textId="77777777" w:rsidR="00DC1F99" w:rsidRPr="001C70AE" w:rsidRDefault="00DC1F99" w:rsidP="00452764">
            <w:pPr>
              <w:pStyle w:val="BITTabel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Criticité</w:t>
            </w:r>
          </w:p>
        </w:tc>
        <w:tc>
          <w:tcPr>
            <w:tcW w:w="2608" w:type="dxa"/>
            <w:hideMark/>
          </w:tcPr>
          <w:p w14:paraId="397F32CB" w14:textId="77777777" w:rsidR="00DC1F99" w:rsidRPr="001C70AE" w:rsidRDefault="00DC1F99" w:rsidP="00452764">
            <w:pPr>
              <w:pStyle w:val="BITTabell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Plan d’atténuation</w:t>
            </w:r>
          </w:p>
        </w:tc>
      </w:tr>
      <w:tr w:rsidR="00DC1F99" w:rsidRPr="007F6E0F" w14:paraId="75A20618" w14:textId="77777777" w:rsidTr="008622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hideMark/>
          </w:tcPr>
          <w:p w14:paraId="40F89E21" w14:textId="77777777" w:rsidR="00DC1F99" w:rsidRPr="001C70AE" w:rsidRDefault="00DC1F99" w:rsidP="00452764">
            <w:pPr>
              <w:pStyle w:val="BITTabelle"/>
            </w:pPr>
            <w:r w:rsidRPr="001C70AE">
              <w:t>R1</w:t>
            </w:r>
          </w:p>
        </w:tc>
        <w:tc>
          <w:tcPr>
            <w:tcW w:w="2696" w:type="dxa"/>
            <w:hideMark/>
          </w:tcPr>
          <w:p w14:paraId="1CD736C6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Retard sur une fonctionnalité clé</w:t>
            </w:r>
          </w:p>
        </w:tc>
        <w:tc>
          <w:tcPr>
            <w:tcW w:w="1413" w:type="dxa"/>
            <w:hideMark/>
          </w:tcPr>
          <w:p w14:paraId="075D1B28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Moyenne</w:t>
            </w:r>
          </w:p>
        </w:tc>
        <w:tc>
          <w:tcPr>
            <w:tcW w:w="989" w:type="dxa"/>
            <w:hideMark/>
          </w:tcPr>
          <w:p w14:paraId="19E77D1D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Élevé</w:t>
            </w:r>
          </w:p>
        </w:tc>
        <w:tc>
          <w:tcPr>
            <w:tcW w:w="1160" w:type="dxa"/>
            <w:hideMark/>
          </w:tcPr>
          <w:p w14:paraId="60B7821F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Élevée</w:t>
            </w:r>
          </w:p>
        </w:tc>
        <w:tc>
          <w:tcPr>
            <w:tcW w:w="2608" w:type="dxa"/>
            <w:hideMark/>
          </w:tcPr>
          <w:p w14:paraId="7B07CF20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Sprint court + suivi hebdomadaire</w:t>
            </w:r>
          </w:p>
        </w:tc>
      </w:tr>
      <w:tr w:rsidR="00DC1F99" w:rsidRPr="007F6E0F" w14:paraId="1534493F" w14:textId="77777777" w:rsidTr="008622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hideMark/>
          </w:tcPr>
          <w:p w14:paraId="63D0B024" w14:textId="77777777" w:rsidR="00DC1F99" w:rsidRPr="001C70AE" w:rsidRDefault="00DC1F99" w:rsidP="00452764">
            <w:pPr>
              <w:pStyle w:val="BITTabelle"/>
            </w:pPr>
            <w:r w:rsidRPr="001C70AE">
              <w:t>R2</w:t>
            </w:r>
          </w:p>
        </w:tc>
        <w:tc>
          <w:tcPr>
            <w:tcW w:w="2696" w:type="dxa"/>
            <w:hideMark/>
          </w:tcPr>
          <w:p w14:paraId="580244CC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Mauvaise performance sur Raspberry Pi</w:t>
            </w:r>
          </w:p>
        </w:tc>
        <w:tc>
          <w:tcPr>
            <w:tcW w:w="1413" w:type="dxa"/>
            <w:hideMark/>
          </w:tcPr>
          <w:p w14:paraId="6A161947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Moyenne</w:t>
            </w:r>
          </w:p>
        </w:tc>
        <w:tc>
          <w:tcPr>
            <w:tcW w:w="989" w:type="dxa"/>
            <w:hideMark/>
          </w:tcPr>
          <w:p w14:paraId="6CD4AA75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Élevé</w:t>
            </w:r>
          </w:p>
        </w:tc>
        <w:tc>
          <w:tcPr>
            <w:tcW w:w="1160" w:type="dxa"/>
            <w:hideMark/>
          </w:tcPr>
          <w:p w14:paraId="359C3966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Élevée</w:t>
            </w:r>
          </w:p>
        </w:tc>
        <w:tc>
          <w:tcPr>
            <w:tcW w:w="2608" w:type="dxa"/>
            <w:hideMark/>
          </w:tcPr>
          <w:p w14:paraId="4552D14D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Optimisation progressive + tests réguliers</w:t>
            </w:r>
          </w:p>
        </w:tc>
      </w:tr>
      <w:tr w:rsidR="00DC1F99" w:rsidRPr="007F6E0F" w14:paraId="5A481570" w14:textId="77777777" w:rsidTr="008622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hideMark/>
          </w:tcPr>
          <w:p w14:paraId="11EABA4D" w14:textId="77777777" w:rsidR="00DC1F99" w:rsidRPr="001C70AE" w:rsidRDefault="00DC1F99" w:rsidP="00452764">
            <w:pPr>
              <w:pStyle w:val="BITTabelle"/>
            </w:pPr>
            <w:r w:rsidRPr="001C70AE">
              <w:t>R3</w:t>
            </w:r>
          </w:p>
        </w:tc>
        <w:tc>
          <w:tcPr>
            <w:tcW w:w="2696" w:type="dxa"/>
            <w:hideMark/>
          </w:tcPr>
          <w:p w14:paraId="74F9C93A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 xml:space="preserve">Difficulté </w:t>
            </w:r>
            <w:proofErr w:type="spellStart"/>
            <w:r w:rsidRPr="001C70AE">
              <w:t>Gamepad</w:t>
            </w:r>
            <w:proofErr w:type="spellEnd"/>
            <w:r w:rsidRPr="001C70AE">
              <w:t xml:space="preserve"> API / compatibilité manette</w:t>
            </w:r>
          </w:p>
        </w:tc>
        <w:tc>
          <w:tcPr>
            <w:tcW w:w="1413" w:type="dxa"/>
            <w:hideMark/>
          </w:tcPr>
          <w:p w14:paraId="2DA9AB2F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Élevée</w:t>
            </w:r>
          </w:p>
        </w:tc>
        <w:tc>
          <w:tcPr>
            <w:tcW w:w="989" w:type="dxa"/>
            <w:hideMark/>
          </w:tcPr>
          <w:p w14:paraId="61190051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Moyen</w:t>
            </w:r>
          </w:p>
        </w:tc>
        <w:tc>
          <w:tcPr>
            <w:tcW w:w="1160" w:type="dxa"/>
            <w:hideMark/>
          </w:tcPr>
          <w:p w14:paraId="172DFFE4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Élevée</w:t>
            </w:r>
          </w:p>
        </w:tc>
        <w:tc>
          <w:tcPr>
            <w:tcW w:w="2608" w:type="dxa"/>
            <w:hideMark/>
          </w:tcPr>
          <w:p w14:paraId="5ABE86D9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Recherche préalable + prototype rapide</w:t>
            </w:r>
          </w:p>
        </w:tc>
      </w:tr>
      <w:tr w:rsidR="00DC1F99" w:rsidRPr="00BF4531" w14:paraId="2DEC5385" w14:textId="77777777" w:rsidTr="008622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hideMark/>
          </w:tcPr>
          <w:p w14:paraId="1A6B4507" w14:textId="77777777" w:rsidR="00DC1F99" w:rsidRPr="001C70AE" w:rsidRDefault="00DC1F99" w:rsidP="00452764">
            <w:pPr>
              <w:pStyle w:val="BITTabelle"/>
            </w:pPr>
            <w:r w:rsidRPr="001C70AE">
              <w:t>R4</w:t>
            </w:r>
          </w:p>
        </w:tc>
        <w:tc>
          <w:tcPr>
            <w:tcW w:w="2696" w:type="dxa"/>
            <w:hideMark/>
          </w:tcPr>
          <w:p w14:paraId="2043E121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Bugs empêchant de jouer</w:t>
            </w:r>
          </w:p>
        </w:tc>
        <w:tc>
          <w:tcPr>
            <w:tcW w:w="1413" w:type="dxa"/>
            <w:hideMark/>
          </w:tcPr>
          <w:p w14:paraId="672082AE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Moyenne</w:t>
            </w:r>
          </w:p>
        </w:tc>
        <w:tc>
          <w:tcPr>
            <w:tcW w:w="989" w:type="dxa"/>
            <w:hideMark/>
          </w:tcPr>
          <w:p w14:paraId="6542494A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Élevé</w:t>
            </w:r>
          </w:p>
        </w:tc>
        <w:tc>
          <w:tcPr>
            <w:tcW w:w="1160" w:type="dxa"/>
            <w:hideMark/>
          </w:tcPr>
          <w:p w14:paraId="3B02944B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Élevée</w:t>
            </w:r>
          </w:p>
        </w:tc>
        <w:tc>
          <w:tcPr>
            <w:tcW w:w="2608" w:type="dxa"/>
            <w:hideMark/>
          </w:tcPr>
          <w:p w14:paraId="6CFFD71D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Phase de tests dédiée, correctifs prioritaires</w:t>
            </w:r>
          </w:p>
        </w:tc>
      </w:tr>
      <w:tr w:rsidR="00DC1F99" w:rsidRPr="00BF4531" w14:paraId="204D4A22" w14:textId="77777777" w:rsidTr="008622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hideMark/>
          </w:tcPr>
          <w:p w14:paraId="5E4CE304" w14:textId="77777777" w:rsidR="00DC1F99" w:rsidRPr="001C70AE" w:rsidRDefault="00DC1F99" w:rsidP="00452764">
            <w:pPr>
              <w:pStyle w:val="BITTabelle"/>
            </w:pPr>
            <w:r w:rsidRPr="001C70AE">
              <w:t>R5</w:t>
            </w:r>
          </w:p>
        </w:tc>
        <w:tc>
          <w:tcPr>
            <w:tcW w:w="2696" w:type="dxa"/>
            <w:hideMark/>
          </w:tcPr>
          <w:p w14:paraId="46ADF827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Problème matériel (manette ou Pi HS)</w:t>
            </w:r>
          </w:p>
        </w:tc>
        <w:tc>
          <w:tcPr>
            <w:tcW w:w="1413" w:type="dxa"/>
            <w:hideMark/>
          </w:tcPr>
          <w:p w14:paraId="1B15D8FF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Faible</w:t>
            </w:r>
          </w:p>
        </w:tc>
        <w:tc>
          <w:tcPr>
            <w:tcW w:w="989" w:type="dxa"/>
            <w:hideMark/>
          </w:tcPr>
          <w:p w14:paraId="30326689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Moyen</w:t>
            </w:r>
          </w:p>
        </w:tc>
        <w:tc>
          <w:tcPr>
            <w:tcW w:w="1160" w:type="dxa"/>
            <w:hideMark/>
          </w:tcPr>
          <w:p w14:paraId="18945C94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Moyenne</w:t>
            </w:r>
          </w:p>
        </w:tc>
        <w:tc>
          <w:tcPr>
            <w:tcW w:w="2608" w:type="dxa"/>
            <w:hideMark/>
          </w:tcPr>
          <w:p w14:paraId="0EB06632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Prévoir un matériel de rechange</w:t>
            </w:r>
          </w:p>
        </w:tc>
      </w:tr>
      <w:tr w:rsidR="00DC1F99" w:rsidRPr="00BF4531" w14:paraId="797C932A" w14:textId="77777777" w:rsidTr="008622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hideMark/>
          </w:tcPr>
          <w:p w14:paraId="5021B625" w14:textId="77777777" w:rsidR="00DC1F99" w:rsidRPr="001C70AE" w:rsidRDefault="00DC1F99" w:rsidP="00452764">
            <w:pPr>
              <w:pStyle w:val="BITTabelle"/>
            </w:pPr>
            <w:r w:rsidRPr="001C70AE">
              <w:t>R6</w:t>
            </w:r>
          </w:p>
        </w:tc>
        <w:tc>
          <w:tcPr>
            <w:tcW w:w="2696" w:type="dxa"/>
            <w:hideMark/>
          </w:tcPr>
          <w:p w14:paraId="38558155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Mauvaise compréhension du besoin client</w:t>
            </w:r>
          </w:p>
        </w:tc>
        <w:tc>
          <w:tcPr>
            <w:tcW w:w="1413" w:type="dxa"/>
            <w:hideMark/>
          </w:tcPr>
          <w:p w14:paraId="434F7631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Faible</w:t>
            </w:r>
          </w:p>
        </w:tc>
        <w:tc>
          <w:tcPr>
            <w:tcW w:w="989" w:type="dxa"/>
            <w:hideMark/>
          </w:tcPr>
          <w:p w14:paraId="5A76073F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Élevé</w:t>
            </w:r>
          </w:p>
        </w:tc>
        <w:tc>
          <w:tcPr>
            <w:tcW w:w="1160" w:type="dxa"/>
            <w:hideMark/>
          </w:tcPr>
          <w:p w14:paraId="7D00E6BB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Moyenne</w:t>
            </w:r>
          </w:p>
        </w:tc>
        <w:tc>
          <w:tcPr>
            <w:tcW w:w="2608" w:type="dxa"/>
            <w:hideMark/>
          </w:tcPr>
          <w:p w14:paraId="26A094E3" w14:textId="77777777" w:rsidR="00DC1F99" w:rsidRPr="001C70AE" w:rsidRDefault="00DC1F99" w:rsidP="00452764">
            <w:pPr>
              <w:pStyle w:val="BITTabel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70AE">
              <w:t>Validation fréquente par le commanditaire</w:t>
            </w:r>
          </w:p>
        </w:tc>
      </w:tr>
    </w:tbl>
    <w:p w14:paraId="3B26B622" w14:textId="77777777" w:rsidR="00DC1F99" w:rsidRPr="00DC1F99" w:rsidRDefault="00DC1F99" w:rsidP="00DC1F99">
      <w:pPr>
        <w:rPr>
          <w:lang w:val="fr-CH"/>
        </w:rPr>
      </w:pPr>
    </w:p>
    <w:p w14:paraId="57260433" w14:textId="77777777" w:rsidR="00DC1F99" w:rsidRPr="00A76A49" w:rsidRDefault="00DC1F99" w:rsidP="00452764">
      <w:pPr>
        <w:pStyle w:val="Titre1"/>
      </w:pPr>
      <w:bookmarkStart w:id="18" w:name="_Toc216967449"/>
      <w:r w:rsidRPr="00A76A49">
        <w:lastRenderedPageBreak/>
        <w:t>Ressources nécessaires</w:t>
      </w:r>
      <w:bookmarkEnd w:id="18"/>
    </w:p>
    <w:p w14:paraId="687C0E2A" w14:textId="77777777" w:rsidR="00DC1F99" w:rsidRPr="003F5F74" w:rsidRDefault="00DC1F99" w:rsidP="00452764">
      <w:pPr>
        <w:pStyle w:val="BITTabelle"/>
        <w:rPr>
          <w:sz w:val="22"/>
          <w:szCs w:val="28"/>
        </w:rPr>
      </w:pPr>
      <w:r w:rsidRPr="003F5F74">
        <w:rPr>
          <w:sz w:val="22"/>
          <w:szCs w:val="28"/>
        </w:rPr>
        <w:t>Liste les ressources humaines (compétences), matérielles (outils, logiciels), et éventuellement financières nécessaires à la réalisation.</w:t>
      </w:r>
    </w:p>
    <w:p w14:paraId="7A3841D6" w14:textId="77777777" w:rsidR="00DC1F99" w:rsidRPr="003F5F74" w:rsidRDefault="00DC1F99" w:rsidP="00452764">
      <w:pPr>
        <w:pStyle w:val="BITTabelle"/>
        <w:rPr>
          <w:b/>
          <w:bCs/>
          <w:sz w:val="22"/>
          <w:szCs w:val="28"/>
        </w:rPr>
      </w:pPr>
      <w:r w:rsidRPr="003F5F74">
        <w:rPr>
          <w:b/>
          <w:bCs/>
          <w:sz w:val="22"/>
          <w:szCs w:val="28"/>
        </w:rPr>
        <w:t>Humaines</w:t>
      </w:r>
    </w:p>
    <w:p w14:paraId="5B42B41D" w14:textId="77777777" w:rsidR="00DC1F99" w:rsidRPr="003F5F74" w:rsidRDefault="00DC1F99" w:rsidP="003F5F74">
      <w:pPr>
        <w:pStyle w:val="Numrot2"/>
      </w:pPr>
      <w:proofErr w:type="spellStart"/>
      <w:r w:rsidRPr="003F5F74">
        <w:t>ArcadiaLabs</w:t>
      </w:r>
      <w:proofErr w:type="spellEnd"/>
      <w:r w:rsidRPr="003F5F74">
        <w:t xml:space="preserve"> (client)</w:t>
      </w:r>
    </w:p>
    <w:p w14:paraId="2904A2AA" w14:textId="77777777" w:rsidR="00DC1F99" w:rsidRDefault="00DC1F99" w:rsidP="003F5F74">
      <w:pPr>
        <w:pStyle w:val="Numrot2"/>
      </w:pPr>
      <w:r w:rsidRPr="003F5F74">
        <w:t>Équipe projet</w:t>
      </w:r>
    </w:p>
    <w:p w14:paraId="61739872" w14:textId="6BF56CB8" w:rsidR="007236E0" w:rsidRDefault="007236E0" w:rsidP="007236E0">
      <w:pPr>
        <w:pStyle w:val="Numrot2"/>
        <w:numPr>
          <w:ilvl w:val="1"/>
          <w:numId w:val="8"/>
        </w:numPr>
      </w:pPr>
      <w:r>
        <w:t>Développement</w:t>
      </w:r>
    </w:p>
    <w:p w14:paraId="05F7DD86" w14:textId="2F8E0069" w:rsidR="007236E0" w:rsidRPr="003F5F74" w:rsidRDefault="007236E0" w:rsidP="007236E0">
      <w:pPr>
        <w:pStyle w:val="Numrot2"/>
        <w:numPr>
          <w:ilvl w:val="1"/>
          <w:numId w:val="8"/>
        </w:numPr>
      </w:pPr>
      <w:r>
        <w:t>Gestion de projet</w:t>
      </w:r>
    </w:p>
    <w:p w14:paraId="31E11D57" w14:textId="77777777" w:rsidR="00DC1F99" w:rsidRPr="003F5F74" w:rsidRDefault="00DC1F99" w:rsidP="003F5F74">
      <w:pPr>
        <w:pStyle w:val="Numrot2"/>
      </w:pPr>
      <w:r w:rsidRPr="003F5F74">
        <w:t>Utilisateur final</w:t>
      </w:r>
    </w:p>
    <w:p w14:paraId="242F5452" w14:textId="77777777" w:rsidR="00DC1F99" w:rsidRPr="003F5F74" w:rsidRDefault="00DC1F99" w:rsidP="003F5F74">
      <w:pPr>
        <w:pStyle w:val="Numrot2"/>
      </w:pPr>
      <w:r w:rsidRPr="003F5F74">
        <w:t>Utilisateur tester</w:t>
      </w:r>
    </w:p>
    <w:p w14:paraId="46C28CBB" w14:textId="5441B499" w:rsidR="00DC1F99" w:rsidRPr="003F5F74" w:rsidRDefault="00DC1F99" w:rsidP="00452764">
      <w:pPr>
        <w:pStyle w:val="BITTabelle"/>
        <w:rPr>
          <w:b/>
          <w:bCs/>
          <w:sz w:val="22"/>
          <w:szCs w:val="28"/>
        </w:rPr>
      </w:pPr>
      <w:r w:rsidRPr="003F5F74">
        <w:rPr>
          <w:b/>
          <w:bCs/>
          <w:sz w:val="22"/>
          <w:szCs w:val="28"/>
        </w:rPr>
        <w:t>Matériel</w:t>
      </w:r>
    </w:p>
    <w:p w14:paraId="309DAB97" w14:textId="77777777" w:rsidR="00DC1F99" w:rsidRPr="003F5F74" w:rsidRDefault="00DC1F99" w:rsidP="007236E0">
      <w:pPr>
        <w:pStyle w:val="Numrot2"/>
      </w:pPr>
      <w:r w:rsidRPr="003F5F74">
        <w:t>Raspberry Pi et alimentation</w:t>
      </w:r>
    </w:p>
    <w:p w14:paraId="2BCC888A" w14:textId="77777777" w:rsidR="00DC1F99" w:rsidRPr="003F5F74" w:rsidRDefault="00DC1F99" w:rsidP="007236E0">
      <w:pPr>
        <w:pStyle w:val="Numrot2"/>
      </w:pPr>
      <w:r w:rsidRPr="003F5F74">
        <w:t>Manettes Xbox</w:t>
      </w:r>
    </w:p>
    <w:p w14:paraId="609ED0F3" w14:textId="77777777" w:rsidR="00DC1F99" w:rsidRPr="003F5F74" w:rsidRDefault="00DC1F99" w:rsidP="007236E0">
      <w:pPr>
        <w:pStyle w:val="Numrot2"/>
      </w:pPr>
      <w:r w:rsidRPr="003F5F74">
        <w:t>Écran HDMI + câbles</w:t>
      </w:r>
    </w:p>
    <w:p w14:paraId="47C2EAAB" w14:textId="77777777" w:rsidR="00DC1F99" w:rsidRPr="003F5F74" w:rsidRDefault="00DC1F99" w:rsidP="007236E0">
      <w:pPr>
        <w:pStyle w:val="Numrot2"/>
      </w:pPr>
      <w:r w:rsidRPr="003F5F74">
        <w:t>Ordinateurs de développement</w:t>
      </w:r>
    </w:p>
    <w:p w14:paraId="1BB18DA5" w14:textId="22B6D2E0" w:rsidR="00DC1F99" w:rsidRPr="007236E0" w:rsidRDefault="00DC1F99" w:rsidP="00452764">
      <w:pPr>
        <w:pStyle w:val="BITTabelle"/>
        <w:rPr>
          <w:b/>
          <w:bCs/>
          <w:sz w:val="22"/>
          <w:szCs w:val="28"/>
        </w:rPr>
      </w:pPr>
      <w:r w:rsidRPr="007236E0">
        <w:rPr>
          <w:b/>
          <w:bCs/>
          <w:sz w:val="22"/>
          <w:szCs w:val="28"/>
        </w:rPr>
        <w:t>Logiciel</w:t>
      </w:r>
    </w:p>
    <w:p w14:paraId="0593BF86" w14:textId="77777777" w:rsidR="00DC1F99" w:rsidRPr="003F5F74" w:rsidRDefault="00DC1F99" w:rsidP="007236E0">
      <w:pPr>
        <w:pStyle w:val="Numrot2"/>
      </w:pPr>
      <w:r w:rsidRPr="003F5F74">
        <w:t>Serveur web léger (Node.js ou équivalent)</w:t>
      </w:r>
    </w:p>
    <w:p w14:paraId="10271D39" w14:textId="77777777" w:rsidR="00DC1F99" w:rsidRPr="003F5F74" w:rsidRDefault="00DC1F99" w:rsidP="007236E0">
      <w:pPr>
        <w:pStyle w:val="Numrot2"/>
      </w:pPr>
      <w:r w:rsidRPr="003F5F74">
        <w:t xml:space="preserve">Moteur de jeux web (Phaser, </w:t>
      </w:r>
      <w:proofErr w:type="spellStart"/>
      <w:r w:rsidRPr="003F5F74">
        <w:t>Construct</w:t>
      </w:r>
      <w:proofErr w:type="spellEnd"/>
      <w:r w:rsidRPr="003F5F74">
        <w:t>, Godot Web, …)</w:t>
      </w:r>
    </w:p>
    <w:p w14:paraId="4798C742" w14:textId="77777777" w:rsidR="00DC1F99" w:rsidRPr="003F5F74" w:rsidRDefault="00DC1F99" w:rsidP="007236E0">
      <w:pPr>
        <w:pStyle w:val="Numrot2"/>
      </w:pPr>
      <w:r w:rsidRPr="003F5F74">
        <w:t>Emulateur (emul.js …)</w:t>
      </w:r>
    </w:p>
    <w:p w14:paraId="4B21079E" w14:textId="77777777" w:rsidR="00DC1F99" w:rsidRPr="003F5F74" w:rsidRDefault="00DC1F99" w:rsidP="007236E0">
      <w:pPr>
        <w:pStyle w:val="Numrot2"/>
      </w:pPr>
      <w:r w:rsidRPr="003F5F74">
        <w:t>Gestion de version (GitHub/</w:t>
      </w:r>
      <w:proofErr w:type="spellStart"/>
      <w:r w:rsidRPr="003F5F74">
        <w:t>GitLab</w:t>
      </w:r>
      <w:proofErr w:type="spellEnd"/>
      <w:r w:rsidRPr="003F5F74">
        <w:t>)</w:t>
      </w:r>
    </w:p>
    <w:p w14:paraId="4D2E0DAB" w14:textId="77777777" w:rsidR="00DC1F99" w:rsidRPr="003F5F74" w:rsidRDefault="00DC1F99" w:rsidP="007236E0">
      <w:pPr>
        <w:pStyle w:val="Numrot2"/>
      </w:pPr>
      <w:r w:rsidRPr="003F5F74">
        <w:t>Outils de documentation (Notion, PDF…)</w:t>
      </w:r>
    </w:p>
    <w:p w14:paraId="1A05FE39" w14:textId="77777777" w:rsidR="00DC1F99" w:rsidRPr="00DC1F99" w:rsidRDefault="00DC1F99" w:rsidP="00452764">
      <w:pPr>
        <w:pStyle w:val="BITTabelle"/>
      </w:pPr>
    </w:p>
    <w:p w14:paraId="0BC3CC74" w14:textId="22279E61" w:rsidR="00476639" w:rsidRDefault="005C6A28" w:rsidP="005C6A28">
      <w:pPr>
        <w:pStyle w:val="Titre3"/>
      </w:pPr>
      <w:r>
        <w:t>Sauvegardes</w:t>
      </w:r>
    </w:p>
    <w:p w14:paraId="1272C85E" w14:textId="6DF0F0C0" w:rsidR="00DC1F99" w:rsidRPr="00DC1F99" w:rsidRDefault="00DC1F99" w:rsidP="00452764">
      <w:pPr>
        <w:pStyle w:val="BITTabelle"/>
      </w:pPr>
      <w:r>
        <w:t xml:space="preserve">La sauvegarde </w:t>
      </w:r>
      <w:r w:rsidR="003F5F74">
        <w:t>se</w:t>
      </w:r>
      <w:r>
        <w:t xml:space="preserve"> fait sur </w:t>
      </w:r>
      <w:proofErr w:type="spellStart"/>
      <w:r>
        <w:t>github</w:t>
      </w:r>
      <w:proofErr w:type="spellEnd"/>
      <w:r>
        <w:t>.</w:t>
      </w:r>
    </w:p>
    <w:p w14:paraId="6B260FBC" w14:textId="41156FD3" w:rsidR="008D44F0" w:rsidRPr="009B593F" w:rsidRDefault="008D44F0" w:rsidP="00452764">
      <w:pPr>
        <w:pStyle w:val="Titre1"/>
      </w:pPr>
      <w:bookmarkStart w:id="19" w:name="_Toc250790980"/>
      <w:bookmarkStart w:id="20" w:name="_Toc216967450"/>
      <w:r w:rsidRPr="009B593F">
        <w:lastRenderedPageBreak/>
        <w:t>Analyse</w:t>
      </w:r>
      <w:bookmarkEnd w:id="20"/>
    </w:p>
    <w:p w14:paraId="61F73A0B" w14:textId="71AE1BB2" w:rsidR="00187063" w:rsidRDefault="00187063" w:rsidP="00187063">
      <w:pPr>
        <w:pStyle w:val="Titre2"/>
      </w:pPr>
      <w:bookmarkStart w:id="21" w:name="_Toc216967451"/>
      <w:r w:rsidRPr="00F412CD">
        <w:t>Cas d’utilisation</w:t>
      </w:r>
      <w:bookmarkEnd w:id="21"/>
    </w:p>
    <w:p w14:paraId="011FDA29" w14:textId="6188CEBB" w:rsidR="00BF4531" w:rsidRPr="00BF4531" w:rsidRDefault="00BF4531" w:rsidP="00BF4531">
      <w:pPr>
        <w:pStyle w:val="BITTextkrper"/>
        <w:rPr>
          <w:lang w:val="fr-CH"/>
        </w:rPr>
      </w:pPr>
      <w:r w:rsidRPr="00BF4531">
        <w:rPr>
          <w:lang w:val="fr-CH"/>
        </w:rPr>
        <w:drawing>
          <wp:inline distT="0" distB="0" distL="0" distR="0" wp14:anchorId="586FD518" wp14:editId="44FCBCD5">
            <wp:extent cx="5760085" cy="3933825"/>
            <wp:effectExtent l="0" t="0" r="0" b="9525"/>
            <wp:docPr id="704977972" name="Image 1" descr="Une image contenant texte, ligne, diagram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77972" name="Image 1" descr="Une image contenant texte, ligne, diagramme, capture d’écran&#10;&#10;Le contenu généré par l’IA peut être incorrect."/>
                    <pic:cNvPicPr/>
                  </pic:nvPicPr>
                  <pic:blipFill rotWithShape="1">
                    <a:blip r:embed="rId11"/>
                    <a:srcRect b="6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93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C7F95" w14:textId="6451AB7C" w:rsidR="00187063" w:rsidRDefault="00187063" w:rsidP="00187063">
      <w:pPr>
        <w:pStyle w:val="Titre3"/>
      </w:pPr>
      <w:r w:rsidRPr="005A4345">
        <w:t>Acteurs</w:t>
      </w:r>
    </w:p>
    <w:p w14:paraId="0467B586" w14:textId="5459C1DC" w:rsidR="00B85972" w:rsidRDefault="00315391" w:rsidP="00B85972">
      <w:pPr>
        <w:pStyle w:val="BITTextkrper"/>
        <w:rPr>
          <w:lang w:val="fr-CH"/>
        </w:rPr>
      </w:pPr>
      <w:r>
        <w:rPr>
          <w:lang w:val="fr-CH"/>
        </w:rPr>
        <w:t>Les principaux acteurs</w:t>
      </w:r>
      <w:r w:rsidR="00B85972">
        <w:rPr>
          <w:lang w:val="fr-CH"/>
        </w:rPr>
        <w:t xml:space="preserve"> du </w:t>
      </w:r>
      <w:r w:rsidR="00B025F2">
        <w:rPr>
          <w:lang w:val="fr-CH"/>
        </w:rPr>
        <w:t xml:space="preserve">diagramme </w:t>
      </w:r>
      <w:proofErr w:type="spellStart"/>
      <w:r w:rsidR="00B025F2">
        <w:rPr>
          <w:lang w:val="fr-CH"/>
        </w:rPr>
        <w:t>UseCase</w:t>
      </w:r>
      <w:proofErr w:type="spellEnd"/>
      <w:r w:rsidR="00B025F2">
        <w:rPr>
          <w:lang w:val="fr-CH"/>
        </w:rPr>
        <w:t xml:space="preserve"> sont :</w:t>
      </w:r>
    </w:p>
    <w:p w14:paraId="147EBF1F" w14:textId="7528BEAD" w:rsidR="00B025F2" w:rsidRDefault="00B025F2" w:rsidP="00BE2FB7">
      <w:pPr>
        <w:pStyle w:val="Numrot2"/>
      </w:pPr>
      <w:r>
        <w:t>Utilisateur (Joueur)</w:t>
      </w:r>
    </w:p>
    <w:p w14:paraId="7FF18DE0" w14:textId="32D9BB55" w:rsidR="00BE2FB7" w:rsidRDefault="00BE2FB7" w:rsidP="00BE2FB7">
      <w:pPr>
        <w:pStyle w:val="Numrot2"/>
        <w:numPr>
          <w:ilvl w:val="1"/>
          <w:numId w:val="8"/>
        </w:numPr>
      </w:pPr>
      <w:r>
        <w:t xml:space="preserve">Peuvent lire les consignes expliquant </w:t>
      </w:r>
      <w:r w:rsidR="00315391">
        <w:t>comment</w:t>
      </w:r>
      <w:r>
        <w:t xml:space="preserve"> fonctionne le site </w:t>
      </w:r>
      <w:r w:rsidR="00D17C91">
        <w:t xml:space="preserve">et les choses </w:t>
      </w:r>
      <w:r w:rsidR="00315391">
        <w:t>à</w:t>
      </w:r>
      <w:r w:rsidR="00D17C91">
        <w:t xml:space="preserve"> savoir</w:t>
      </w:r>
    </w:p>
    <w:p w14:paraId="30A4E20F" w14:textId="6AB831B1" w:rsidR="00D17C91" w:rsidRDefault="00315391" w:rsidP="00BE2FB7">
      <w:pPr>
        <w:pStyle w:val="Numrot2"/>
        <w:numPr>
          <w:ilvl w:val="1"/>
          <w:numId w:val="8"/>
        </w:numPr>
      </w:pPr>
      <w:r>
        <w:t>Peuvent l</w:t>
      </w:r>
      <w:r w:rsidR="00D17C91">
        <w:t xml:space="preserve">ire les consignes </w:t>
      </w:r>
      <w:r>
        <w:t>du jeu</w:t>
      </w:r>
      <w:r w:rsidR="00D17C91">
        <w:t xml:space="preserve"> </w:t>
      </w:r>
      <w:r>
        <w:t>auxquels</w:t>
      </w:r>
      <w:r w:rsidR="00D17C91">
        <w:t xml:space="preserve"> ils désirent jouer</w:t>
      </w:r>
    </w:p>
    <w:p w14:paraId="2C91BF78" w14:textId="2A3CE3C8" w:rsidR="00D17C91" w:rsidRDefault="00E270BA" w:rsidP="00BE2FB7">
      <w:pPr>
        <w:pStyle w:val="Numrot2"/>
        <w:numPr>
          <w:ilvl w:val="1"/>
          <w:numId w:val="8"/>
        </w:numPr>
      </w:pPr>
      <w:r>
        <w:t>Peuvent s</w:t>
      </w:r>
      <w:r w:rsidR="00D17C91">
        <w:t xml:space="preserve">électionner </w:t>
      </w:r>
      <w:r w:rsidR="00315391">
        <w:t>un jeu</w:t>
      </w:r>
      <w:r w:rsidR="00D17C91">
        <w:t xml:space="preserve"> </w:t>
      </w:r>
      <w:r w:rsidR="00D17C91">
        <w:sym w:font="Wingdings" w:char="F0E0"/>
      </w:r>
      <w:r w:rsidR="00D17C91">
        <w:t xml:space="preserve"> </w:t>
      </w:r>
      <w:r w:rsidR="001D4DFF">
        <w:t xml:space="preserve">jouer au jeu </w:t>
      </w:r>
      <w:r w:rsidR="00315391">
        <w:t>sélectionné</w:t>
      </w:r>
      <w:r w:rsidR="001D4DFF">
        <w:t xml:space="preserve"> </w:t>
      </w:r>
      <w:r w:rsidR="001D4DFF">
        <w:sym w:font="Wingdings" w:char="F0E0"/>
      </w:r>
      <w:r w:rsidR="001D4DFF">
        <w:t>enregistrer ou non leur score</w:t>
      </w:r>
    </w:p>
    <w:p w14:paraId="499109CF" w14:textId="45C7AE8C" w:rsidR="001D4DFF" w:rsidRDefault="00E270BA" w:rsidP="00BE2FB7">
      <w:pPr>
        <w:pStyle w:val="Numrot2"/>
        <w:numPr>
          <w:ilvl w:val="1"/>
          <w:numId w:val="8"/>
        </w:numPr>
      </w:pPr>
      <w:r>
        <w:t>Peuvent c</w:t>
      </w:r>
      <w:r w:rsidR="001D4DFF">
        <w:t xml:space="preserve">hoisir leur </w:t>
      </w:r>
      <w:r w:rsidR="00315391">
        <w:t>périphérique</w:t>
      </w:r>
      <w:r w:rsidR="001D4DFF">
        <w:t xml:space="preserve"> de jeux</w:t>
      </w:r>
    </w:p>
    <w:p w14:paraId="5175606D" w14:textId="0346E548" w:rsidR="00862891" w:rsidRDefault="00E270BA" w:rsidP="00862891">
      <w:pPr>
        <w:pStyle w:val="Numrot2"/>
        <w:numPr>
          <w:ilvl w:val="1"/>
          <w:numId w:val="8"/>
        </w:numPr>
      </w:pPr>
      <w:r>
        <w:t>Peuvent c</w:t>
      </w:r>
      <w:r w:rsidR="00862891">
        <w:t xml:space="preserve">onsulter le </w:t>
      </w:r>
      <w:proofErr w:type="spellStart"/>
      <w:r w:rsidR="00862891">
        <w:t>leaderboard</w:t>
      </w:r>
      <w:proofErr w:type="spellEnd"/>
      <w:r w:rsidR="00862891">
        <w:t xml:space="preserve"> de </w:t>
      </w:r>
      <w:r w:rsidR="00315391">
        <w:t>tous</w:t>
      </w:r>
      <w:r w:rsidR="00862891">
        <w:t xml:space="preserve"> les scores</w:t>
      </w:r>
    </w:p>
    <w:p w14:paraId="64DDB084" w14:textId="02E10D6B" w:rsidR="00862891" w:rsidRDefault="00E270BA" w:rsidP="00862891">
      <w:pPr>
        <w:pStyle w:val="Numrot2"/>
      </w:pPr>
      <w:r>
        <w:t>Administrateur</w:t>
      </w:r>
    </w:p>
    <w:p w14:paraId="51B3AC0E" w14:textId="23F92DD2" w:rsidR="00E270BA" w:rsidRDefault="00E270BA" w:rsidP="00E270BA">
      <w:pPr>
        <w:pStyle w:val="Numrot2"/>
        <w:numPr>
          <w:ilvl w:val="1"/>
          <w:numId w:val="8"/>
        </w:numPr>
      </w:pPr>
      <w:r>
        <w:t xml:space="preserve">Peuvent consulter le </w:t>
      </w:r>
      <w:proofErr w:type="spellStart"/>
      <w:r>
        <w:t>leaderboard</w:t>
      </w:r>
      <w:proofErr w:type="spellEnd"/>
    </w:p>
    <w:p w14:paraId="50D9C059" w14:textId="1D80D3D9" w:rsidR="00E270BA" w:rsidRPr="00B85972" w:rsidRDefault="00E270BA" w:rsidP="00E270BA">
      <w:pPr>
        <w:pStyle w:val="Numrot2"/>
        <w:numPr>
          <w:ilvl w:val="1"/>
          <w:numId w:val="8"/>
        </w:numPr>
      </w:pPr>
      <w:r>
        <w:t xml:space="preserve">Peuvent supprimer des scores du </w:t>
      </w:r>
      <w:proofErr w:type="spellStart"/>
      <w:r>
        <w:t>leaderboard</w:t>
      </w:r>
      <w:proofErr w:type="spellEnd"/>
    </w:p>
    <w:p w14:paraId="701CC39A" w14:textId="39EB6A4E" w:rsidR="00C95419" w:rsidRPr="00CD471F" w:rsidRDefault="00EC319B" w:rsidP="00CD471F">
      <w:pPr>
        <w:pStyle w:val="Titre2"/>
      </w:pPr>
      <w:bookmarkStart w:id="22" w:name="_Toc216967452"/>
      <w:r w:rsidRPr="00D63187">
        <w:lastRenderedPageBreak/>
        <w:t xml:space="preserve">Diagrammes </w:t>
      </w:r>
      <w:r w:rsidR="003604EF" w:rsidRPr="00D63187">
        <w:t>d’activité</w:t>
      </w:r>
      <w:r w:rsidR="005F27E5" w:rsidRPr="00D63187">
        <w:t xml:space="preserve">s / </w:t>
      </w:r>
      <w:r w:rsidRPr="00D63187">
        <w:t>de séquence</w:t>
      </w:r>
      <w:bookmarkEnd w:id="22"/>
      <w:r w:rsidR="00D62F57" w:rsidRPr="00D63187">
        <w:t xml:space="preserve"> </w:t>
      </w:r>
    </w:p>
    <w:p w14:paraId="729E23A0" w14:textId="77777777" w:rsidR="00F412CD" w:rsidRDefault="00F412CD" w:rsidP="00F412CD">
      <w:pPr>
        <w:pStyle w:val="Titre2"/>
      </w:pPr>
      <w:bookmarkStart w:id="23" w:name="_Toc216967453"/>
      <w:r w:rsidRPr="00B20999">
        <w:t>Maquettes</w:t>
      </w:r>
      <w:bookmarkEnd w:id="23"/>
    </w:p>
    <w:p w14:paraId="25643672" w14:textId="7D7486EF" w:rsidR="002E4C98" w:rsidRPr="00C215A0" w:rsidRDefault="00110668" w:rsidP="00452764">
      <w:pPr>
        <w:pStyle w:val="Titre1"/>
      </w:pPr>
      <w:bookmarkStart w:id="24" w:name="_Toc216967454"/>
      <w:r w:rsidRPr="00C215A0">
        <w:lastRenderedPageBreak/>
        <w:t>Concept</w:t>
      </w:r>
      <w:bookmarkEnd w:id="19"/>
      <w:bookmarkEnd w:id="24"/>
      <w:r w:rsidR="005D37F6">
        <w:t>ion</w:t>
      </w:r>
    </w:p>
    <w:p w14:paraId="5C930326" w14:textId="77777777" w:rsidR="00952724" w:rsidRPr="00A83063" w:rsidRDefault="00952724">
      <w:pPr>
        <w:pStyle w:val="Titre2"/>
        <w:numPr>
          <w:ilvl w:val="1"/>
          <w:numId w:val="1"/>
        </w:numPr>
      </w:pPr>
      <w:bookmarkStart w:id="25" w:name="_Toc250790982"/>
      <w:bookmarkStart w:id="26" w:name="_Toc216967455"/>
      <w:r w:rsidRPr="00A83063">
        <w:t>Architecture du système</w:t>
      </w:r>
      <w:bookmarkEnd w:id="25"/>
      <w:bookmarkEnd w:id="26"/>
    </w:p>
    <w:p w14:paraId="07A3F03F" w14:textId="2429FEC3" w:rsidR="000D062E" w:rsidRDefault="000D062E" w:rsidP="000D062E">
      <w:pPr>
        <w:pStyle w:val="Titre2"/>
      </w:pPr>
      <w:bookmarkStart w:id="27" w:name="_Toc216967456"/>
      <w:r w:rsidRPr="00182B4F">
        <w:t>Diagramme Entité-Relation</w:t>
      </w:r>
      <w:bookmarkEnd w:id="27"/>
    </w:p>
    <w:p w14:paraId="1504215E" w14:textId="245D0783" w:rsidR="008F73C4" w:rsidRPr="008F73C4" w:rsidRDefault="008F73C4" w:rsidP="008F73C4">
      <w:pPr>
        <w:pStyle w:val="BITTextkrper"/>
        <w:rPr>
          <w:lang w:val="fr-CH"/>
        </w:rPr>
      </w:pPr>
      <w:r w:rsidRPr="008F73C4">
        <w:rPr>
          <w:noProof/>
          <w:lang w:val="fr-CH"/>
        </w:rPr>
        <w:drawing>
          <wp:inline distT="0" distB="0" distL="0" distR="0" wp14:anchorId="1FF5F9C5" wp14:editId="7C29F8A9">
            <wp:extent cx="5760085" cy="4159885"/>
            <wp:effectExtent l="0" t="0" r="0" b="0"/>
            <wp:docPr id="746677441" name="Image 1" descr="Une image contenant diagramme, Rectangl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77441" name="Image 1" descr="Une image contenant diagramme, Rectangle, conceptio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C13D" w14:textId="3279C61D" w:rsidR="000D062E" w:rsidRPr="00C95419" w:rsidRDefault="009F3B5E" w:rsidP="009F3B5E">
      <w:pPr>
        <w:pStyle w:val="Titre2"/>
      </w:pPr>
      <w:bookmarkStart w:id="28" w:name="_Toc216967457"/>
      <w:r w:rsidRPr="00C95419">
        <w:t>Modèle relationnel de la base de données</w:t>
      </w:r>
      <w:bookmarkEnd w:id="28"/>
    </w:p>
    <w:p w14:paraId="5982A533" w14:textId="0BD626B3" w:rsidR="00C74B57" w:rsidRPr="00DC70F1" w:rsidRDefault="00C74B57" w:rsidP="00C74B57">
      <w:pPr>
        <w:pStyle w:val="Titre2"/>
      </w:pPr>
      <w:bookmarkStart w:id="29" w:name="_Toc216967458"/>
      <w:r w:rsidRPr="00DC70F1">
        <w:t>Diagrammes de classes</w:t>
      </w:r>
      <w:bookmarkEnd w:id="29"/>
    </w:p>
    <w:p w14:paraId="36BC7220" w14:textId="1411E838" w:rsidR="00115F97" w:rsidRPr="00296600" w:rsidRDefault="00115F97" w:rsidP="00115F97">
      <w:pPr>
        <w:pStyle w:val="Titre2"/>
      </w:pPr>
      <w:bookmarkStart w:id="30" w:name="_Toc216967459"/>
      <w:r w:rsidRPr="00296600">
        <w:t>Diagrammes de séquence des interactions</w:t>
      </w:r>
      <w:bookmarkEnd w:id="30"/>
    </w:p>
    <w:p w14:paraId="0B23B909" w14:textId="0DD54E9F" w:rsidR="002E4C98" w:rsidRPr="004608B0" w:rsidRDefault="00110668">
      <w:pPr>
        <w:pStyle w:val="Titre2"/>
        <w:numPr>
          <w:ilvl w:val="1"/>
          <w:numId w:val="1"/>
        </w:numPr>
      </w:pPr>
      <w:bookmarkStart w:id="31" w:name="_Toc250790986"/>
      <w:bookmarkStart w:id="32" w:name="_Toc216967460"/>
      <w:r w:rsidRPr="004608B0">
        <w:t>Concept de tests</w:t>
      </w:r>
      <w:bookmarkEnd w:id="31"/>
      <w:bookmarkEnd w:id="32"/>
    </w:p>
    <w:p w14:paraId="747E4C28" w14:textId="7575653B" w:rsidR="002E4C98" w:rsidRPr="004608B0" w:rsidRDefault="002F303F" w:rsidP="002F303F">
      <w:pPr>
        <w:pStyle w:val="Titre3"/>
      </w:pPr>
      <w:r w:rsidRPr="004608B0">
        <w:t>Protocole de tests</w:t>
      </w:r>
    </w:p>
    <w:p w14:paraId="0ED72ED1" w14:textId="77777777" w:rsidR="002E4C98" w:rsidRPr="0092786B" w:rsidRDefault="00110668" w:rsidP="00452764">
      <w:pPr>
        <w:pStyle w:val="Titre1"/>
      </w:pPr>
      <w:bookmarkStart w:id="33" w:name="_Toc250790988"/>
      <w:bookmarkStart w:id="34" w:name="_Toc216967461"/>
      <w:r w:rsidRPr="0092786B">
        <w:lastRenderedPageBreak/>
        <w:t>Réalisation</w:t>
      </w:r>
      <w:bookmarkEnd w:id="33"/>
      <w:bookmarkEnd w:id="34"/>
    </w:p>
    <w:p w14:paraId="7E39A22F" w14:textId="5D1FE58F" w:rsidR="002E4C98" w:rsidRPr="00212F37" w:rsidRDefault="002E4C98" w:rsidP="00452764">
      <w:pPr>
        <w:pStyle w:val="Titre1"/>
      </w:pPr>
      <w:bookmarkStart w:id="35" w:name="_Toc114965607"/>
      <w:bookmarkStart w:id="36" w:name="_Toc250790992"/>
      <w:bookmarkStart w:id="37" w:name="_Toc216967462"/>
      <w:r w:rsidRPr="00212F37">
        <w:lastRenderedPageBreak/>
        <w:t>Test</w:t>
      </w:r>
      <w:bookmarkEnd w:id="35"/>
      <w:bookmarkEnd w:id="36"/>
      <w:r w:rsidR="005B0B47">
        <w:t>s</w:t>
      </w:r>
      <w:bookmarkStart w:id="38" w:name="_Toc114965614"/>
      <w:bookmarkEnd w:id="37"/>
    </w:p>
    <w:p w14:paraId="040FDB51" w14:textId="77777777" w:rsidR="002E4C98" w:rsidRPr="00212F37" w:rsidRDefault="00110668">
      <w:pPr>
        <w:pStyle w:val="Titre2"/>
        <w:numPr>
          <w:ilvl w:val="1"/>
          <w:numId w:val="1"/>
        </w:numPr>
      </w:pPr>
      <w:bookmarkStart w:id="39" w:name="_Toc250790993"/>
      <w:bookmarkStart w:id="40" w:name="_Toc216967463"/>
      <w:r w:rsidRPr="00212F37">
        <w:t>Procédure de test</w:t>
      </w:r>
      <w:bookmarkEnd w:id="39"/>
      <w:bookmarkEnd w:id="40"/>
    </w:p>
    <w:p w14:paraId="6AFEB8E7" w14:textId="41D45647" w:rsidR="002E4C98" w:rsidRPr="00054A6A" w:rsidRDefault="00054A6A" w:rsidP="00452764">
      <w:pPr>
        <w:pStyle w:val="BITTabelle"/>
      </w:pPr>
      <w:r>
        <w:t>Maintenant que la réalisation est terminée, il faut compléter le protocole de tests créé précédemment. Celui-ci comporte des tests à effectuer sur l’application cliente mais également sur Postman.</w:t>
      </w:r>
    </w:p>
    <w:p w14:paraId="490856F3" w14:textId="1424B976" w:rsidR="002E4C98" w:rsidRPr="005B0B47" w:rsidRDefault="00110668">
      <w:pPr>
        <w:pStyle w:val="Titre2"/>
        <w:numPr>
          <w:ilvl w:val="1"/>
          <w:numId w:val="1"/>
        </w:numPr>
      </w:pPr>
      <w:bookmarkStart w:id="41" w:name="_Toc250790994"/>
      <w:bookmarkStart w:id="42" w:name="_Toc216967464"/>
      <w:r w:rsidRPr="005B0B47">
        <w:t>Protocol</w:t>
      </w:r>
      <w:r w:rsidR="005B0B47" w:rsidRPr="005B0B47">
        <w:t>e</w:t>
      </w:r>
      <w:r w:rsidRPr="005B0B47">
        <w:t xml:space="preserve"> de test</w:t>
      </w:r>
      <w:bookmarkEnd w:id="41"/>
      <w:r w:rsidR="005B0B47" w:rsidRPr="005B0B47">
        <w:t>s</w:t>
      </w:r>
      <w:bookmarkEnd w:id="42"/>
    </w:p>
    <w:tbl>
      <w:tblPr>
        <w:tblW w:w="9209" w:type="dxa"/>
        <w:tblInd w:w="-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0"/>
        <w:gridCol w:w="1559"/>
        <w:gridCol w:w="4394"/>
        <w:gridCol w:w="2126"/>
      </w:tblGrid>
      <w:tr w:rsidR="00212F37" w:rsidRPr="00584956" w14:paraId="797992A3" w14:textId="77777777" w:rsidTr="00FF226C">
        <w:trPr>
          <w:trHeight w:val="699"/>
        </w:trPr>
        <w:tc>
          <w:tcPr>
            <w:tcW w:w="11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640DB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>
              <w:rPr>
                <w:rStyle w:val="Cgras"/>
              </w:rPr>
              <w:t>Numéro de test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F32EAB9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>
              <w:rPr>
                <w:rStyle w:val="Cgras"/>
              </w:rPr>
              <w:t>Date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39AE5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9F504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>Résultat désirée</w:t>
            </w:r>
          </w:p>
        </w:tc>
      </w:tr>
      <w:tr w:rsidR="00212F37" w:rsidRPr="00CD471F" w14:paraId="2741DBC0" w14:textId="77777777" w:rsidTr="00FF226C">
        <w:trPr>
          <w:trHeight w:val="1145"/>
        </w:trPr>
        <w:tc>
          <w:tcPr>
            <w:tcW w:w="1130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47FB5E8A" w14:textId="77777777" w:rsidR="00212F37" w:rsidRPr="00B92DC2" w:rsidRDefault="00212F37" w:rsidP="00FF226C">
            <w:pPr>
              <w:pStyle w:val="Txttabcentre"/>
            </w:pPr>
            <w:r>
              <w:t>F1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166C08F" w14:textId="29B7D753" w:rsidR="00212F37" w:rsidRPr="000051B9" w:rsidRDefault="005B0B47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13.06.2025 – 8h</w:t>
            </w:r>
          </w:p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2DF5DB0F" w14:textId="01E74B04" w:rsidR="00212F37" w:rsidRPr="00F86AF8" w:rsidRDefault="00CD471F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E18F43" w14:textId="19CC8F5C" w:rsidR="00212F37" w:rsidRDefault="00CD471F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Resultat ?</w:t>
            </w:r>
          </w:p>
        </w:tc>
      </w:tr>
      <w:tr w:rsidR="00212F37" w:rsidRPr="00584956" w14:paraId="3EFAC3C1" w14:textId="77777777" w:rsidTr="00FF226C">
        <w:trPr>
          <w:trHeight w:val="54"/>
        </w:trPr>
        <w:tc>
          <w:tcPr>
            <w:tcW w:w="1130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2498297F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155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C7CB151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56AB7BDE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BCED7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 xml:space="preserve">Résultat </w:t>
            </w:r>
            <w:proofErr w:type="spellStart"/>
            <w:r w:rsidRPr="00584956">
              <w:rPr>
                <w:rStyle w:val="Cgras"/>
              </w:rPr>
              <w:t>obt</w:t>
            </w:r>
            <w:proofErr w:type="spellEnd"/>
            <w:r w:rsidRPr="00584956">
              <w:rPr>
                <w:rStyle w:val="Cgras"/>
              </w:rPr>
              <w:t>.</w:t>
            </w:r>
            <w:r>
              <w:rPr>
                <w:rStyle w:val="Cgras"/>
              </w:rPr>
              <w:t> ?</w:t>
            </w:r>
          </w:p>
        </w:tc>
      </w:tr>
      <w:tr w:rsidR="00212F37" w14:paraId="6D862C3B" w14:textId="77777777" w:rsidTr="00612557">
        <w:trPr>
          <w:trHeight w:val="97"/>
        </w:trPr>
        <w:tc>
          <w:tcPr>
            <w:tcW w:w="1130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5349F0D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15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68AB1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1C38164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CCFFCC"/>
            <w:vAlign w:val="center"/>
          </w:tcPr>
          <w:p w14:paraId="2447B20C" w14:textId="4B70E0AE" w:rsidR="00212F37" w:rsidRPr="00612557" w:rsidRDefault="00612557" w:rsidP="00FF226C">
            <w:pPr>
              <w:pStyle w:val="Txttabcentre"/>
              <w:rPr>
                <w:noProof/>
                <w:color w:val="00B050"/>
              </w:rPr>
            </w:pPr>
            <w:r w:rsidRPr="00612557">
              <w:rPr>
                <w:noProof/>
                <w:color w:val="00B050"/>
              </w:rPr>
              <w:t>Succès</w:t>
            </w:r>
          </w:p>
        </w:tc>
      </w:tr>
      <w:tr w:rsidR="00212F37" w:rsidRPr="00584956" w14:paraId="221ED589" w14:textId="77777777" w:rsidTr="00FF226C">
        <w:trPr>
          <w:trHeight w:val="699"/>
        </w:trPr>
        <w:tc>
          <w:tcPr>
            <w:tcW w:w="11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BC446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>
              <w:rPr>
                <w:rStyle w:val="Cgras"/>
              </w:rPr>
              <w:t>Numéro de test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E85A08D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>
              <w:rPr>
                <w:rStyle w:val="Cgras"/>
              </w:rPr>
              <w:t>Date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D0303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94FFF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>Résultat désirée</w:t>
            </w:r>
          </w:p>
        </w:tc>
      </w:tr>
      <w:tr w:rsidR="00212F37" w14:paraId="0A958168" w14:textId="77777777" w:rsidTr="00FF226C">
        <w:trPr>
          <w:trHeight w:val="1145"/>
        </w:trPr>
        <w:tc>
          <w:tcPr>
            <w:tcW w:w="1130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13F2B1D4" w14:textId="77777777" w:rsidR="00212F37" w:rsidRPr="00B92DC2" w:rsidRDefault="00212F37" w:rsidP="00FF226C">
            <w:pPr>
              <w:pStyle w:val="Txttabcentre"/>
            </w:pPr>
            <w:r>
              <w:t>F2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09CC950" w14:textId="2EDE7351" w:rsidR="00212F37" w:rsidRDefault="005B0B47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13.06.2025 – 8h</w:t>
            </w:r>
          </w:p>
        </w:tc>
        <w:tc>
          <w:tcPr>
            <w:tcW w:w="4394" w:type="dxa"/>
            <w:vMerge w:val="restart"/>
            <w:tcBorders>
              <w:top w:val="single" w:sz="4" w:space="0" w:color="000000"/>
              <w:left w:val="single" w:sz="8" w:space="0" w:color="000000"/>
              <w:right w:val="single" w:sz="4" w:space="0" w:color="000000"/>
            </w:tcBorders>
            <w:vAlign w:val="center"/>
          </w:tcPr>
          <w:p w14:paraId="79E3DDD9" w14:textId="7F9EEC2D" w:rsidR="00212F37" w:rsidRPr="00F86AF8" w:rsidRDefault="00CD471F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description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C2BB3A" w14:textId="4E4F04AD" w:rsidR="00212F37" w:rsidRDefault="00CD471F" w:rsidP="00FF226C">
            <w:pPr>
              <w:pStyle w:val="Txttabcentre"/>
              <w:rPr>
                <w:noProof/>
              </w:rPr>
            </w:pPr>
            <w:r>
              <w:rPr>
                <w:noProof/>
              </w:rPr>
              <w:t>resultat</w:t>
            </w:r>
          </w:p>
        </w:tc>
      </w:tr>
      <w:tr w:rsidR="00212F37" w:rsidRPr="00584956" w14:paraId="3C95105C" w14:textId="77777777" w:rsidTr="00FF226C">
        <w:trPr>
          <w:trHeight w:val="54"/>
        </w:trPr>
        <w:tc>
          <w:tcPr>
            <w:tcW w:w="1130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24922463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155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158AA6E2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0"/>
              <w:right w:val="single" w:sz="4" w:space="0" w:color="000000"/>
            </w:tcBorders>
            <w:vAlign w:val="center"/>
          </w:tcPr>
          <w:p w14:paraId="0330F96E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DB5D3" w14:textId="77777777" w:rsidR="00212F37" w:rsidRPr="00584956" w:rsidRDefault="00212F37" w:rsidP="00FF226C">
            <w:pPr>
              <w:pStyle w:val="Txttabcentre"/>
              <w:rPr>
                <w:rStyle w:val="Cgras"/>
              </w:rPr>
            </w:pPr>
            <w:r w:rsidRPr="00584956">
              <w:rPr>
                <w:rStyle w:val="Cgras"/>
              </w:rPr>
              <w:t xml:space="preserve">Résultat </w:t>
            </w:r>
            <w:proofErr w:type="spellStart"/>
            <w:r w:rsidRPr="00584956">
              <w:rPr>
                <w:rStyle w:val="Cgras"/>
              </w:rPr>
              <w:t>obt</w:t>
            </w:r>
            <w:proofErr w:type="spellEnd"/>
            <w:r w:rsidRPr="00584956">
              <w:rPr>
                <w:rStyle w:val="Cgras"/>
              </w:rPr>
              <w:t>.</w:t>
            </w:r>
            <w:r>
              <w:rPr>
                <w:rStyle w:val="Cgras"/>
              </w:rPr>
              <w:t> ?</w:t>
            </w:r>
          </w:p>
        </w:tc>
      </w:tr>
      <w:tr w:rsidR="00212F37" w14:paraId="78E8880B" w14:textId="77777777" w:rsidTr="00612557">
        <w:trPr>
          <w:trHeight w:val="60"/>
        </w:trPr>
        <w:tc>
          <w:tcPr>
            <w:tcW w:w="1130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DA16670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155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3BD1D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4394" w:type="dxa"/>
            <w:vMerge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2DAE6FE" w14:textId="77777777" w:rsidR="00212F37" w:rsidRDefault="00212F37" w:rsidP="00FF226C">
            <w:pPr>
              <w:pStyle w:val="Txttabcentre"/>
              <w:rPr>
                <w:noProof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CCFFCC"/>
            <w:vAlign w:val="center"/>
          </w:tcPr>
          <w:p w14:paraId="22DC4FA7" w14:textId="2A77990B" w:rsidR="00212F37" w:rsidRDefault="00612557" w:rsidP="00FF226C">
            <w:pPr>
              <w:pStyle w:val="Txttabcentre"/>
              <w:rPr>
                <w:noProof/>
              </w:rPr>
            </w:pPr>
            <w:r w:rsidRPr="00612557">
              <w:rPr>
                <w:noProof/>
                <w:color w:val="00B050"/>
              </w:rPr>
              <w:t>Succès</w:t>
            </w:r>
          </w:p>
        </w:tc>
      </w:tr>
    </w:tbl>
    <w:p w14:paraId="2B4052F7" w14:textId="0C9608BD" w:rsidR="000A24C0" w:rsidRPr="00D05AAB" w:rsidRDefault="000A24C0" w:rsidP="00452764">
      <w:pPr>
        <w:pStyle w:val="Titre1"/>
      </w:pPr>
      <w:bookmarkStart w:id="43" w:name="_Toc250790996"/>
      <w:bookmarkStart w:id="44" w:name="_Toc216967465"/>
      <w:r w:rsidRPr="00D05AAB">
        <w:lastRenderedPageBreak/>
        <w:t>Conclusion</w:t>
      </w:r>
      <w:bookmarkEnd w:id="44"/>
    </w:p>
    <w:p w14:paraId="4D7B3109" w14:textId="798FABCB" w:rsidR="00D05AAB" w:rsidRDefault="00D524B0" w:rsidP="00CD471F">
      <w:pPr>
        <w:pStyle w:val="Titre2"/>
      </w:pPr>
      <w:bookmarkStart w:id="45" w:name="_Toc216967466"/>
      <w:r w:rsidRPr="00FE34FE">
        <w:t>Améliorations possibles</w:t>
      </w:r>
      <w:bookmarkEnd w:id="45"/>
    </w:p>
    <w:p w14:paraId="033DFE7B" w14:textId="77777777" w:rsidR="00CD471F" w:rsidRPr="00CD471F" w:rsidRDefault="00CD471F" w:rsidP="00452764">
      <w:pPr>
        <w:pStyle w:val="BITTabelle"/>
      </w:pPr>
    </w:p>
    <w:p w14:paraId="1E73CA47" w14:textId="32E70D87" w:rsidR="000A24C0" w:rsidRDefault="000A24C0" w:rsidP="000A24C0">
      <w:pPr>
        <w:pStyle w:val="Titre2"/>
      </w:pPr>
      <w:bookmarkStart w:id="46" w:name="_Toc216967467"/>
      <w:r w:rsidRPr="00FE34FE">
        <w:t>Auto-évaluation</w:t>
      </w:r>
      <w:bookmarkEnd w:id="46"/>
    </w:p>
    <w:p w14:paraId="34477A22" w14:textId="77777777" w:rsidR="00705AC2" w:rsidRDefault="00705AC2" w:rsidP="00452764">
      <w:pPr>
        <w:pStyle w:val="BITTabelle"/>
      </w:pPr>
    </w:p>
    <w:p w14:paraId="6E2F4614" w14:textId="10F80900" w:rsidR="00705AC2" w:rsidRDefault="00705AC2" w:rsidP="00705AC2">
      <w:pPr>
        <w:pStyle w:val="Titre2"/>
      </w:pPr>
      <w:bookmarkStart w:id="47" w:name="_Toc216967468"/>
      <w:r>
        <w:t xml:space="preserve">Conclusion du module de </w:t>
      </w:r>
      <w:r w:rsidRPr="00705AC2">
        <w:rPr>
          <w:highlight w:val="yellow"/>
        </w:rPr>
        <w:t>membre1</w:t>
      </w:r>
      <w:bookmarkEnd w:id="47"/>
    </w:p>
    <w:p w14:paraId="6786895D" w14:textId="22553159" w:rsidR="00705AC2" w:rsidRPr="00705AC2" w:rsidRDefault="00705AC2" w:rsidP="00705AC2">
      <w:pPr>
        <w:pStyle w:val="Titre2"/>
      </w:pPr>
      <w:bookmarkStart w:id="48" w:name="_Toc216967469"/>
      <w:r>
        <w:t xml:space="preserve">Conclusion du module de </w:t>
      </w:r>
      <w:r w:rsidRPr="00705AC2">
        <w:rPr>
          <w:highlight w:val="yellow"/>
        </w:rPr>
        <w:t>membre</w:t>
      </w:r>
      <w:r w:rsidRPr="00222CDC">
        <w:rPr>
          <w:highlight w:val="yellow"/>
        </w:rPr>
        <w:t>2</w:t>
      </w:r>
      <w:bookmarkEnd w:id="48"/>
    </w:p>
    <w:p w14:paraId="37C33E2B" w14:textId="179D5CCE" w:rsidR="00705AC2" w:rsidRPr="00705AC2" w:rsidRDefault="00705AC2" w:rsidP="00705AC2">
      <w:pPr>
        <w:pStyle w:val="Titre2"/>
      </w:pPr>
      <w:bookmarkStart w:id="49" w:name="_Toc216967470"/>
      <w:r>
        <w:t xml:space="preserve">Conclusion du module de </w:t>
      </w:r>
      <w:r w:rsidRPr="00705AC2">
        <w:rPr>
          <w:highlight w:val="yellow"/>
        </w:rPr>
        <w:t>membr</w:t>
      </w:r>
      <w:r w:rsidRPr="00222CDC">
        <w:rPr>
          <w:highlight w:val="yellow"/>
        </w:rPr>
        <w:t>e3</w:t>
      </w:r>
      <w:bookmarkEnd w:id="49"/>
    </w:p>
    <w:p w14:paraId="5C79B1B4" w14:textId="77777777" w:rsidR="00705AC2" w:rsidRPr="00705AC2" w:rsidRDefault="00705AC2" w:rsidP="00452764">
      <w:pPr>
        <w:pStyle w:val="BITTabelle"/>
      </w:pPr>
    </w:p>
    <w:p w14:paraId="2C28C3AA" w14:textId="77777777" w:rsidR="00CD471F" w:rsidRDefault="00934A78" w:rsidP="00452764">
      <w:pPr>
        <w:pStyle w:val="Titre1"/>
      </w:pPr>
      <w:bookmarkStart w:id="50" w:name="_Toc216967471"/>
      <w:r w:rsidRPr="00070AF9">
        <w:lastRenderedPageBreak/>
        <w:t>Bibliographie :</w:t>
      </w:r>
      <w:r w:rsidR="006E50E4" w:rsidRPr="00070AF9">
        <w:t xml:space="preserve"> l</w:t>
      </w:r>
      <w:r w:rsidR="00110668" w:rsidRPr="00070AF9">
        <w:t>iste des sources et références</w:t>
      </w:r>
      <w:bookmarkStart w:id="51" w:name="_Toc114965612"/>
      <w:bookmarkStart w:id="52" w:name="_Toc250790997"/>
      <w:bookmarkEnd w:id="43"/>
      <w:bookmarkEnd w:id="50"/>
    </w:p>
    <w:p w14:paraId="6036A9BA" w14:textId="114F597D" w:rsidR="002E4C98" w:rsidRPr="008A3D95" w:rsidRDefault="002E4C98" w:rsidP="00452764">
      <w:pPr>
        <w:pStyle w:val="Titre1"/>
      </w:pPr>
      <w:bookmarkStart w:id="53" w:name="_Toc216967472"/>
      <w:r w:rsidRPr="008A3D95">
        <w:lastRenderedPageBreak/>
        <w:t>Glossa</w:t>
      </w:r>
      <w:r w:rsidR="00110668" w:rsidRPr="008A3D95">
        <w:t>i</w:t>
      </w:r>
      <w:r w:rsidRPr="008A3D95">
        <w:t>r</w:t>
      </w:r>
      <w:bookmarkEnd w:id="51"/>
      <w:r w:rsidR="00110668" w:rsidRPr="008A3D95">
        <w:t>e</w:t>
      </w:r>
      <w:bookmarkEnd w:id="52"/>
      <w:bookmarkEnd w:id="53"/>
    </w:p>
    <w:tbl>
      <w:tblPr>
        <w:tblW w:w="961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6840"/>
      </w:tblGrid>
      <w:tr w:rsidR="002E4C98" w:rsidRPr="0030738A" w14:paraId="4AC1F81D" w14:textId="77777777" w:rsidTr="002E4C98">
        <w:tc>
          <w:tcPr>
            <w:tcW w:w="277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2C1A2408" w14:textId="3BA9FEB9" w:rsidR="002E4C98" w:rsidRPr="00AC4D35" w:rsidRDefault="002E4C98" w:rsidP="00AC4D35">
            <w:pPr>
              <w:pStyle w:val="BITTabellentitel"/>
            </w:pPr>
          </w:p>
        </w:tc>
        <w:tc>
          <w:tcPr>
            <w:tcW w:w="6840" w:type="dxa"/>
            <w:tcBorders>
              <w:bottom w:val="dotted" w:sz="4" w:space="0" w:color="auto"/>
            </w:tcBorders>
            <w:shd w:val="clear" w:color="auto" w:fill="E6E6E6"/>
            <w:tcMar>
              <w:top w:w="85" w:type="dxa"/>
              <w:bottom w:w="85" w:type="dxa"/>
            </w:tcMar>
          </w:tcPr>
          <w:p w14:paraId="01E50A1F" w14:textId="603A67B9" w:rsidR="002E4C98" w:rsidRPr="00AC4D35" w:rsidRDefault="002E4C98" w:rsidP="00AC4D35">
            <w:pPr>
              <w:pStyle w:val="BITTabellentitel"/>
            </w:pPr>
          </w:p>
        </w:tc>
      </w:tr>
      <w:tr w:rsidR="002E4C98" w:rsidRPr="0027517C" w14:paraId="6DA54A7D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0E585ADD" w14:textId="56499950" w:rsidR="002E4C98" w:rsidRPr="0030738A" w:rsidRDefault="002E4C98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6EA29118" w14:textId="039DC2DF" w:rsidR="002E4C98" w:rsidRPr="0030738A" w:rsidRDefault="002E4C98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8A3D95" w:rsidRPr="00CD471F" w14:paraId="3005D960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509B10B8" w14:textId="5E7B1CD0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67DD4DFD" w14:textId="608B63A8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8A3D95" w:rsidRPr="00CD471F" w14:paraId="5064AE48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432547A7" w14:textId="7DCD58CE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083ABCAB" w14:textId="340D5046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070FE6" w:rsidRPr="00CD471F" w14:paraId="13BDF587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79279884" w14:textId="03BDBE3B" w:rsidR="00070FE6" w:rsidRPr="0030738A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7F12EA93" w14:textId="49D4CCB3" w:rsidR="00070FE6" w:rsidRPr="0030738A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27517C" w:rsidRPr="00CD471F" w14:paraId="4D372DBB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515DCC8B" w14:textId="6BB66CB4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167CCFA8" w14:textId="213790B0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27517C" w:rsidRPr="00CD471F" w14:paraId="6E45C6F0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1762C752" w14:textId="379F27B1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43855CCC" w14:textId="50751B25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27517C" w:rsidRPr="00CD471F" w14:paraId="4945B0D7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5AFED583" w14:textId="16F043C7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7D51E185" w14:textId="6FC2958D" w:rsidR="0027517C" w:rsidRDefault="0027517C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8A3D95" w:rsidRPr="00CD471F" w14:paraId="3C61201E" w14:textId="77777777" w:rsidTr="00070FE6">
        <w:tc>
          <w:tcPr>
            <w:tcW w:w="2770" w:type="dxa"/>
            <w:tcMar>
              <w:top w:w="85" w:type="dxa"/>
              <w:bottom w:w="85" w:type="dxa"/>
            </w:tcMar>
          </w:tcPr>
          <w:p w14:paraId="3D08CD18" w14:textId="2ACC7F5C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Mar>
              <w:top w:w="85" w:type="dxa"/>
              <w:bottom w:w="85" w:type="dxa"/>
            </w:tcMar>
          </w:tcPr>
          <w:p w14:paraId="15B0D827" w14:textId="1A64DF05" w:rsidR="008A3D95" w:rsidRDefault="008A3D95" w:rsidP="002E4C98">
            <w:pPr>
              <w:pStyle w:val="BITTabelle"/>
              <w:rPr>
                <w:sz w:val="22"/>
                <w:szCs w:val="22"/>
              </w:rPr>
            </w:pPr>
          </w:p>
        </w:tc>
      </w:tr>
      <w:tr w:rsidR="00070FE6" w:rsidRPr="00CD471F" w14:paraId="5987F753" w14:textId="77777777" w:rsidTr="002E4C98">
        <w:tc>
          <w:tcPr>
            <w:tcW w:w="2770" w:type="dxa"/>
            <w:tcBorders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7980F3B6" w14:textId="3BEFD988" w:rsidR="00070FE6" w:rsidRPr="0030738A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  <w:tc>
          <w:tcPr>
            <w:tcW w:w="6840" w:type="dxa"/>
            <w:tcBorders>
              <w:bottom w:val="dotted" w:sz="4" w:space="0" w:color="auto"/>
            </w:tcBorders>
            <w:tcMar>
              <w:top w:w="85" w:type="dxa"/>
              <w:bottom w:w="85" w:type="dxa"/>
            </w:tcMar>
          </w:tcPr>
          <w:p w14:paraId="63128BBF" w14:textId="023EBD46" w:rsidR="00070FE6" w:rsidRPr="0030738A" w:rsidRDefault="00070FE6" w:rsidP="002E4C98">
            <w:pPr>
              <w:pStyle w:val="BITTabelle"/>
              <w:rPr>
                <w:sz w:val="22"/>
                <w:szCs w:val="22"/>
              </w:rPr>
            </w:pPr>
          </w:p>
        </w:tc>
      </w:tr>
    </w:tbl>
    <w:p w14:paraId="50281C4B" w14:textId="77777777" w:rsidR="002E4C98" w:rsidRPr="0027517C" w:rsidRDefault="002E4C98" w:rsidP="002E4C98">
      <w:pPr>
        <w:rPr>
          <w:sz w:val="22"/>
          <w:szCs w:val="22"/>
          <w:lang w:val="fr-CH"/>
        </w:rPr>
      </w:pPr>
    </w:p>
    <w:p w14:paraId="2DD24DBA" w14:textId="77777777" w:rsidR="002E4C98" w:rsidRPr="0027517C" w:rsidRDefault="002E4C98" w:rsidP="002E4C98">
      <w:pPr>
        <w:rPr>
          <w:sz w:val="22"/>
          <w:szCs w:val="22"/>
          <w:lang w:val="fr-CH"/>
        </w:rPr>
      </w:pPr>
    </w:p>
    <w:bookmarkEnd w:id="38"/>
    <w:p w14:paraId="42B11B42" w14:textId="77777777" w:rsidR="00876DF2" w:rsidRDefault="00876DF2" w:rsidP="00876DF2">
      <w:pPr>
        <w:rPr>
          <w:sz w:val="22"/>
          <w:szCs w:val="22"/>
          <w:lang w:val="fr-CH"/>
        </w:rPr>
      </w:pPr>
    </w:p>
    <w:p w14:paraId="1F6F98A8" w14:textId="77777777" w:rsidR="005479BD" w:rsidRPr="00876DF2" w:rsidRDefault="00876DF2" w:rsidP="00876DF2">
      <w:pPr>
        <w:tabs>
          <w:tab w:val="left" w:pos="3633"/>
        </w:tabs>
        <w:rPr>
          <w:sz w:val="22"/>
          <w:szCs w:val="22"/>
          <w:lang w:val="fr-CH"/>
        </w:rPr>
      </w:pPr>
      <w:r>
        <w:rPr>
          <w:sz w:val="22"/>
          <w:szCs w:val="22"/>
          <w:lang w:val="fr-CH"/>
        </w:rPr>
        <w:tab/>
      </w:r>
    </w:p>
    <w:sectPr w:rsidR="005479BD" w:rsidRPr="00876DF2" w:rsidSect="00A050D9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861" w:right="1134" w:bottom="907" w:left="1701" w:header="851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BE351" w14:textId="77777777" w:rsidR="00C941B5" w:rsidRDefault="00C941B5"/>
    <w:p w14:paraId="0B4C8AF9" w14:textId="77777777" w:rsidR="00C941B5" w:rsidRDefault="00C941B5"/>
  </w:endnote>
  <w:endnote w:type="continuationSeparator" w:id="0">
    <w:p w14:paraId="3EC55F23" w14:textId="77777777" w:rsidR="00C941B5" w:rsidRDefault="00C941B5"/>
    <w:p w14:paraId="34DF8E5E" w14:textId="77777777" w:rsidR="00C941B5" w:rsidRDefault="00C941B5">
      <w:r>
        <w:t>Haupttitel</w:t>
      </w:r>
    </w:p>
    <w:p w14:paraId="7F657F04" w14:textId="77777777" w:rsidR="00C941B5" w:rsidRDefault="00C941B5">
      <w:r>
        <w:t>Haupttitel</w:t>
      </w:r>
    </w:p>
  </w:endnote>
  <w:endnote w:type="continuationNotice" w:id="1">
    <w:p w14:paraId="29A511C3" w14:textId="77777777" w:rsidR="00C941B5" w:rsidRDefault="00C941B5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Ind w:w="780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072"/>
    </w:tblGrid>
    <w:tr w:rsidR="00920673" w:rsidRPr="00CD471F" w14:paraId="0DB086A4" w14:textId="77777777" w:rsidTr="00920673">
      <w:trPr>
        <w:cantSplit/>
        <w:trHeight w:hRule="exact" w:val="540"/>
      </w:trPr>
      <w:tc>
        <w:tcPr>
          <w:tcW w:w="9072" w:type="dxa"/>
          <w:vAlign w:val="bottom"/>
        </w:tcPr>
        <w:tbl>
          <w:tblPr>
            <w:tblStyle w:val="Grilledutableau"/>
            <w:tblW w:w="978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331"/>
            <w:gridCol w:w="2268"/>
            <w:gridCol w:w="4182"/>
          </w:tblGrid>
          <w:tr w:rsidR="00920673" w:rsidRPr="00CD471F" w14:paraId="503F1FB1" w14:textId="77777777" w:rsidTr="00920673">
            <w:sdt>
              <w:sdtPr>
                <w:rPr>
                  <w:lang w:val="fr-CH"/>
                </w:rPr>
                <w:alias w:val="Auteur "/>
                <w:tag w:val=""/>
                <w:id w:val="-1016080957"/>
                <w:placeholder>
                  <w:docPart w:val="6E60C6E5CC8A4262814AA29F49850A7E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tc>
                  <w:tcPr>
                    <w:tcW w:w="3331" w:type="dxa"/>
                  </w:tcPr>
                  <w:p w14:paraId="7E5BFBBD" w14:textId="73037543" w:rsidR="00920673" w:rsidRPr="00920673" w:rsidRDefault="000B0D71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Projet 306</w:t>
                    </w:r>
                  </w:p>
                </w:tc>
              </w:sdtContent>
            </w:sdt>
            <w:tc>
              <w:tcPr>
                <w:tcW w:w="2268" w:type="dxa"/>
              </w:tcPr>
              <w:p w14:paraId="29D57953" w14:textId="77777777" w:rsidR="00920673" w:rsidRPr="00920673" w:rsidRDefault="00920673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 w:rsidRPr="00876DF2">
                  <w:rPr>
                    <w:lang w:val="fr-CH"/>
                  </w:rP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 w:rsidR="008D1CE0">
                  <w:rPr>
                    <w:lang w:val="fr-CH"/>
                  </w:rPr>
                  <w:t>1</w:t>
                </w:r>
                <w:r>
                  <w:fldChar w:fldCharType="end"/>
                </w:r>
              </w:p>
            </w:tc>
            <w:tc>
              <w:tcPr>
                <w:tcW w:w="4182" w:type="dxa"/>
              </w:tcPr>
              <w:p w14:paraId="68E264BA" w14:textId="46BC9E3F" w:rsidR="00920673" w:rsidRPr="00920673" w:rsidRDefault="00876DF2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="00920673"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BF4531">
                  <w:rPr>
                    <w:lang w:val="fr-CH"/>
                  </w:rPr>
                  <w:t>18.12.2025 14:57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p w14:paraId="20AFA743" w14:textId="77777777" w:rsidR="00920673" w:rsidRPr="00920673" w:rsidRDefault="00920673" w:rsidP="00920673">
          <w:pPr>
            <w:pStyle w:val="CDBPfad"/>
            <w:tabs>
              <w:tab w:val="left" w:pos="3600"/>
              <w:tab w:val="left" w:pos="6269"/>
            </w:tabs>
            <w:rPr>
              <w:lang w:val="fr-CH"/>
            </w:rPr>
          </w:pPr>
        </w:p>
      </w:tc>
    </w:tr>
  </w:tbl>
  <w:p w14:paraId="4829F820" w14:textId="77777777" w:rsidR="00920673" w:rsidRPr="00582E4A" w:rsidRDefault="00920673">
    <w:pPr>
      <w:pStyle w:val="Pieddepage"/>
      <w:rPr>
        <w:lang w:val="fr-CH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A4062" w14:textId="784E75F7" w:rsidR="00917D4F" w:rsidRDefault="00917D4F" w:rsidP="00F43BF9">
    <w:pPr>
      <w:pStyle w:val="Pieddepage"/>
    </w:pPr>
    <w:r>
      <w:fldChar w:fldCharType="begin"/>
    </w:r>
    <w:r>
      <w:instrText xml:space="preserve"> SET PagesS2 </w:instrText>
    </w:r>
    <w:r>
      <w:fldChar w:fldCharType="begin"/>
    </w:r>
    <w:r>
      <w:instrText xml:space="preserve"> =</w:instrText>
    </w:r>
    <w:r w:rsidR="00644BB8">
      <w:fldChar w:fldCharType="begin"/>
    </w:r>
    <w:r w:rsidR="00644BB8">
      <w:instrText xml:space="preserve"> SECTIONPAGES </w:instrText>
    </w:r>
    <w:r w:rsidR="00644BB8">
      <w:fldChar w:fldCharType="separate"/>
    </w:r>
    <w:r w:rsidR="00FB72A6">
      <w:instrText>3</w:instrText>
    </w:r>
    <w:r w:rsidR="00644BB8">
      <w:fldChar w:fldCharType="end"/>
    </w:r>
    <w:r>
      <w:instrText xml:space="preserve"> </w:instrText>
    </w:r>
    <w:r>
      <w:fldChar w:fldCharType="separate"/>
    </w:r>
    <w:r w:rsidR="00FB72A6">
      <w:instrText>3</w:instrText>
    </w:r>
    <w:r>
      <w:fldChar w:fldCharType="end"/>
    </w:r>
    <w:r>
      <w:instrText xml:space="preserve"> </w:instrText>
    </w:r>
    <w:r>
      <w:fldChar w:fldCharType="separate"/>
    </w:r>
    <w:bookmarkStart w:id="0" w:name="PagesS2"/>
    <w:r w:rsidR="00FB72A6">
      <w:t>3</w:t>
    </w:r>
    <w:bookmarkEnd w:id="0"/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11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  <w:gridCol w:w="397"/>
    </w:tblGrid>
    <w:tr w:rsidR="006E3A6D" w14:paraId="7E3E8C74" w14:textId="77777777">
      <w:trPr>
        <w:cantSplit/>
      </w:trPr>
      <w:tc>
        <w:tcPr>
          <w:tcW w:w="9611" w:type="dxa"/>
          <w:gridSpan w:val="2"/>
          <w:vAlign w:val="bottom"/>
        </w:tcPr>
        <w:p w14:paraId="420CC06A" w14:textId="77777777" w:rsidR="006E3A6D" w:rsidRDefault="006E3A6D">
          <w:pPr>
            <w:pStyle w:val="CDBSeite"/>
          </w:pPr>
        </w:p>
      </w:tc>
    </w:tr>
    <w:tr w:rsidR="006E3A6D" w:rsidRPr="00CD471F" w14:paraId="3D805515" w14:textId="77777777">
      <w:trPr>
        <w:gridAfter w:val="1"/>
        <w:wAfter w:w="397" w:type="dxa"/>
        <w:cantSplit/>
        <w:trHeight w:hRule="exact" w:val="540"/>
      </w:trPr>
      <w:tc>
        <w:tcPr>
          <w:tcW w:w="9214" w:type="dxa"/>
          <w:vAlign w:val="bottom"/>
        </w:tcPr>
        <w:tbl>
          <w:tblPr>
            <w:tblStyle w:val="Grilledutableau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402"/>
            <w:gridCol w:w="2263"/>
            <w:gridCol w:w="3393"/>
          </w:tblGrid>
          <w:tr w:rsidR="006E3A6D" w:rsidRPr="00CD471F" w14:paraId="0F32F07D" w14:textId="77777777" w:rsidTr="00F43BF9">
            <w:sdt>
              <w:sdtPr>
                <w:rPr>
                  <w:lang w:val="fr-CH"/>
                </w:rPr>
                <w:alias w:val="Auteur "/>
                <w:tag w:val=""/>
                <w:id w:val="1878203512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tc>
                  <w:tcPr>
                    <w:tcW w:w="3402" w:type="dxa"/>
                  </w:tcPr>
                  <w:p w14:paraId="409F3833" w14:textId="06443B33" w:rsidR="006E3A6D" w:rsidRPr="00920673" w:rsidRDefault="000B0D71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Projet 306</w:t>
                    </w:r>
                  </w:p>
                </w:tc>
              </w:sdtContent>
            </w:sdt>
            <w:tc>
              <w:tcPr>
                <w:tcW w:w="2263" w:type="dxa"/>
              </w:tcPr>
              <w:p w14:paraId="373BD252" w14:textId="77777777" w:rsidR="006E3A6D" w:rsidRPr="00920673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>
                  <w:t>12</w:t>
                </w:r>
                <w:r>
                  <w:fldChar w:fldCharType="end"/>
                </w:r>
              </w:p>
            </w:tc>
            <w:tc>
              <w:tcPr>
                <w:tcW w:w="3393" w:type="dxa"/>
              </w:tcPr>
              <w:p w14:paraId="645AEC95" w14:textId="26129280" w:rsidR="006E3A6D" w:rsidRPr="00920673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BF4531">
                  <w:rPr>
                    <w:lang w:val="fr-CH"/>
                  </w:rPr>
                  <w:t>18.12.2025 14:57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p w14:paraId="3040B584" w14:textId="77777777" w:rsidR="006E3A6D" w:rsidRPr="00383EAE" w:rsidRDefault="006E3A6D">
          <w:pPr>
            <w:pStyle w:val="CDBPfad"/>
            <w:rPr>
              <w:lang w:val="fr-CH"/>
            </w:rPr>
          </w:pPr>
        </w:p>
      </w:tc>
    </w:tr>
  </w:tbl>
  <w:p w14:paraId="7F4CCF15" w14:textId="77777777" w:rsidR="006E3A6D" w:rsidRPr="00383EAE" w:rsidRDefault="006E3A6D">
    <w:pPr>
      <w:pStyle w:val="CDBPlatzhalter"/>
      <w:rPr>
        <w:lang w:val="fr-CH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5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5"/>
    </w:tblGrid>
    <w:tr w:rsidR="006E3A6D" w:rsidRPr="00CD471F" w14:paraId="05AF5793" w14:textId="77777777">
      <w:trPr>
        <w:cantSplit/>
        <w:trHeight w:hRule="exact" w:val="540"/>
      </w:trPr>
      <w:tc>
        <w:tcPr>
          <w:tcW w:w="9215" w:type="dxa"/>
          <w:vAlign w:val="bottom"/>
        </w:tcPr>
        <w:tbl>
          <w:tblPr>
            <w:tblStyle w:val="Grilledutableau"/>
            <w:tblW w:w="10264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855"/>
            <w:gridCol w:w="2564"/>
            <w:gridCol w:w="3845"/>
          </w:tblGrid>
          <w:tr w:rsidR="006E3A6D" w:rsidRPr="00CD471F" w14:paraId="281256E0" w14:textId="77777777" w:rsidTr="006E3A6D">
            <w:trPr>
              <w:trHeight w:val="628"/>
            </w:trPr>
            <w:sdt>
              <w:sdtPr>
                <w:rPr>
                  <w:lang w:val="fr-CH"/>
                </w:rPr>
                <w:alias w:val="Auteur "/>
                <w:tag w:val=""/>
                <w:id w:val="325629815"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tc>
                  <w:tcPr>
                    <w:tcW w:w="3855" w:type="dxa"/>
                  </w:tcPr>
                  <w:p w14:paraId="5AD1C0A2" w14:textId="7FA5E1D8" w:rsidR="006E3A6D" w:rsidRPr="00920673" w:rsidRDefault="000B0D71" w:rsidP="00920673">
                    <w:pPr>
                      <w:pStyle w:val="CDBPfad"/>
                      <w:tabs>
                        <w:tab w:val="left" w:pos="3600"/>
                        <w:tab w:val="left" w:pos="6269"/>
                      </w:tabs>
                      <w:rPr>
                        <w:lang w:val="fr-CH"/>
                      </w:rPr>
                    </w:pPr>
                    <w:r>
                      <w:rPr>
                        <w:lang w:val="fr-CH"/>
                      </w:rPr>
                      <w:t>Projet 306</w:t>
                    </w:r>
                  </w:p>
                </w:tc>
              </w:sdtContent>
            </w:sdt>
            <w:tc>
              <w:tcPr>
                <w:tcW w:w="2564" w:type="dxa"/>
              </w:tcPr>
              <w:p w14:paraId="3BD7E689" w14:textId="77777777" w:rsidR="006E3A6D" w:rsidRPr="00920673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noProof w:val="0"/>
                  </w:rPr>
                  <w:fldChar w:fldCharType="begin"/>
                </w:r>
                <w:r>
                  <w:instrText xml:space="preserve"> PAGE  </w:instrText>
                </w:r>
                <w:r>
                  <w:rPr>
                    <w:noProof w:val="0"/>
                  </w:rP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c>
            <w:tc>
              <w:tcPr>
                <w:tcW w:w="3845" w:type="dxa"/>
              </w:tcPr>
              <w:p w14:paraId="65B9E851" w14:textId="622E175D" w:rsidR="006E3A6D" w:rsidRPr="00920673" w:rsidRDefault="006E3A6D" w:rsidP="00876DF2">
                <w:pPr>
                  <w:pStyle w:val="CDBPfad"/>
                  <w:tabs>
                    <w:tab w:val="left" w:pos="3600"/>
                    <w:tab w:val="left" w:pos="6269"/>
                  </w:tabs>
                  <w:rPr>
                    <w:lang w:val="fr-CH"/>
                  </w:rPr>
                </w:pPr>
                <w:r>
                  <w:rPr>
                    <w:lang w:val="fr-CH"/>
                  </w:rPr>
                  <w:t>Sauvegardé</w:t>
                </w:r>
                <w:r w:rsidRPr="00920673">
                  <w:rPr>
                    <w:lang w:val="fr-CH"/>
                  </w:rPr>
                  <w:t xml:space="preserve"> le</w:t>
                </w:r>
                <w:r>
                  <w:rPr>
                    <w:lang w:val="fr-CH"/>
                  </w:rPr>
                  <w:t xml:space="preserve"> </w:t>
                </w:r>
                <w:r>
                  <w:rPr>
                    <w:lang w:val="fr-CH"/>
                  </w:rPr>
                  <w:fldChar w:fldCharType="begin"/>
                </w:r>
                <w:r>
                  <w:rPr>
                    <w:lang w:val="fr-CH"/>
                  </w:rPr>
                  <w:instrText xml:space="preserve"> SAVEDATE  \@ "dd.MM.yyyy HH:mm"  \* MERGEFORMAT </w:instrText>
                </w:r>
                <w:r>
                  <w:rPr>
                    <w:lang w:val="fr-CH"/>
                  </w:rPr>
                  <w:fldChar w:fldCharType="separate"/>
                </w:r>
                <w:r w:rsidR="00BF4531">
                  <w:rPr>
                    <w:lang w:val="fr-CH"/>
                  </w:rPr>
                  <w:t>18.12.2025 14:57</w:t>
                </w:r>
                <w:r>
                  <w:rPr>
                    <w:lang w:val="fr-CH"/>
                  </w:rPr>
                  <w:fldChar w:fldCharType="end"/>
                </w:r>
              </w:p>
            </w:tc>
          </w:tr>
        </w:tbl>
        <w:p w14:paraId="629B94FB" w14:textId="77777777" w:rsidR="006E3A6D" w:rsidRPr="00920673" w:rsidRDefault="006E3A6D" w:rsidP="00920673">
          <w:pPr>
            <w:pStyle w:val="CDBPfad"/>
            <w:tabs>
              <w:tab w:val="left" w:pos="3600"/>
              <w:tab w:val="left" w:pos="6269"/>
            </w:tabs>
            <w:rPr>
              <w:lang w:val="fr-CH"/>
            </w:rPr>
          </w:pPr>
          <w:r w:rsidRPr="00920673">
            <w:rPr>
              <w:lang w:val="fr-CH"/>
            </w:rPr>
            <w:tab/>
          </w:r>
          <w:r>
            <w:rPr>
              <w:lang w:val="fr-CH"/>
            </w:rPr>
            <w:tab/>
          </w:r>
        </w:p>
      </w:tc>
    </w:tr>
  </w:tbl>
  <w:p w14:paraId="32BF5594" w14:textId="77777777" w:rsidR="006E3A6D" w:rsidRPr="00920673" w:rsidRDefault="006E3A6D">
    <w:pPr>
      <w:pStyle w:val="CDBPlatzhalter"/>
      <w:rPr>
        <w:lang w:val="fr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F662F" w14:textId="77777777" w:rsidR="00C941B5" w:rsidRDefault="00C941B5">
      <w:r>
        <w:separator/>
      </w:r>
    </w:p>
    <w:p w14:paraId="5A9FD158" w14:textId="77777777" w:rsidR="00C941B5" w:rsidRDefault="00C941B5"/>
    <w:p w14:paraId="402F069E" w14:textId="77777777" w:rsidR="00C941B5" w:rsidRDefault="00C941B5"/>
  </w:footnote>
  <w:footnote w:type="continuationSeparator" w:id="0">
    <w:p w14:paraId="7A656F54" w14:textId="77777777" w:rsidR="00C941B5" w:rsidRDefault="00C941B5">
      <w:r>
        <w:continuationSeparator/>
      </w:r>
    </w:p>
    <w:p w14:paraId="206CE06E" w14:textId="77777777" w:rsidR="00C941B5" w:rsidRDefault="00C941B5"/>
    <w:p w14:paraId="0BEA99A1" w14:textId="77777777" w:rsidR="00C941B5" w:rsidRDefault="00C941B5"/>
  </w:footnote>
  <w:footnote w:type="continuationNotice" w:id="1">
    <w:p w14:paraId="26DD1CF2" w14:textId="77777777" w:rsidR="00C941B5" w:rsidRDefault="00C941B5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9214"/>
    </w:tblGrid>
    <w:tr w:rsidR="006E3A6D" w:rsidRPr="00876DF2" w14:paraId="69510BA2" w14:textId="77777777">
      <w:trPr>
        <w:cantSplit/>
        <w:trHeight w:hRule="exact" w:val="420"/>
      </w:trPr>
      <w:tc>
        <w:tcPr>
          <w:tcW w:w="9214" w:type="dxa"/>
        </w:tcPr>
        <w:p w14:paraId="6C613C3E" w14:textId="77777777" w:rsidR="006E3A6D" w:rsidRPr="00876DF2" w:rsidRDefault="006E3A6D">
          <w:pPr>
            <w:pStyle w:val="CDBTitelFolgeseiten"/>
            <w:rPr>
              <w:lang w:val="fr-CH"/>
            </w:rPr>
          </w:pPr>
          <w:r w:rsidRPr="004D016D">
            <w:rPr>
              <w:sz w:val="22"/>
              <w:lang w:val="fr-CH"/>
            </w:rPr>
            <w:t xml:space="preserve">ICT-FR : </w:t>
          </w:r>
          <w:r w:rsidRPr="004D016D">
            <w:rPr>
              <w:b w:val="0"/>
              <w:sz w:val="22"/>
              <w:lang w:val="fr-CH"/>
            </w:rPr>
            <w:t>TPI 20</w:t>
          </w:r>
          <w:r>
            <w:rPr>
              <w:b w:val="0"/>
              <w:sz w:val="22"/>
              <w:lang w:val="fr-CH"/>
            </w:rPr>
            <w:t>25</w:t>
          </w:r>
        </w:p>
      </w:tc>
    </w:tr>
  </w:tbl>
  <w:p w14:paraId="65384275" w14:textId="77777777" w:rsidR="006E3A6D" w:rsidRPr="00876DF2" w:rsidRDefault="006E3A6D">
    <w:pPr>
      <w:pStyle w:val="CDBPlatzhalter"/>
      <w:rPr>
        <w:lang w:val="fr-CH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16C9B" w14:textId="77777777" w:rsidR="006E3A6D" w:rsidRPr="00876DF2" w:rsidRDefault="006E3A6D" w:rsidP="004D016D">
    <w:pPr>
      <w:pStyle w:val="CDBTitelFolgeseiten"/>
      <w:rPr>
        <w:lang w:val="fr-CH"/>
      </w:rPr>
    </w:pPr>
    <w:r w:rsidRPr="004D016D">
      <w:rPr>
        <w:b w:val="0"/>
        <w:spacing w:val="20"/>
        <w:sz w:val="28"/>
        <w:lang w:val="fr-CH" w:eastAsia="fr-CH"/>
      </w:rPr>
      <w:drawing>
        <wp:anchor distT="0" distB="0" distL="114300" distR="114300" simplePos="0" relativeHeight="251662336" behindDoc="0" locked="0" layoutInCell="1" allowOverlap="1" wp14:anchorId="1FE1A1F4" wp14:editId="18A0665B">
          <wp:simplePos x="0" y="0"/>
          <wp:positionH relativeFrom="margin">
            <wp:align>right</wp:align>
          </wp:positionH>
          <wp:positionV relativeFrom="paragraph">
            <wp:posOffset>-412115</wp:posOffset>
          </wp:positionV>
          <wp:extent cx="1584963" cy="1062230"/>
          <wp:effectExtent l="0" t="0" r="0" b="0"/>
          <wp:wrapNone/>
          <wp:docPr id="863170094" name="Image 8631700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ICT_BB_Freiburg_Fribour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4963" cy="1062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D016D">
      <w:rPr>
        <w:sz w:val="22"/>
        <w:lang w:val="fr-CH"/>
      </w:rPr>
      <w:t xml:space="preserve">ICT-FR : </w:t>
    </w:r>
    <w:r w:rsidRPr="004D016D">
      <w:rPr>
        <w:b w:val="0"/>
        <w:sz w:val="22"/>
        <w:lang w:val="fr-CH"/>
      </w:rPr>
      <w:t>TPI 20</w:t>
    </w:r>
    <w:r>
      <w:rPr>
        <w:b w:val="0"/>
        <w:sz w:val="22"/>
        <w:lang w:val="fr-CH"/>
      </w:rPr>
      <w:t>25</w:t>
    </w:r>
  </w:p>
  <w:p w14:paraId="07D06EA6" w14:textId="77777777" w:rsidR="006E3A6D" w:rsidRPr="00F71ED9" w:rsidRDefault="006E3A6D" w:rsidP="000D6544">
    <w:pPr>
      <w:pStyle w:val="En-tte"/>
      <w:tabs>
        <w:tab w:val="left" w:pos="55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3CD2"/>
    <w:multiLevelType w:val="hybridMultilevel"/>
    <w:tmpl w:val="FFFFFFFF"/>
    <w:lvl w:ilvl="0" w:tplc="FC90C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D46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A8F8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DA96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52C9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8C84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B4DC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6A0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807C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115A5"/>
    <w:multiLevelType w:val="hybridMultilevel"/>
    <w:tmpl w:val="17B4D47A"/>
    <w:lvl w:ilvl="0" w:tplc="FEF23C5C">
      <w:start w:val="1"/>
      <w:numFmt w:val="bullet"/>
      <w:pStyle w:val="Puce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b w:val="0"/>
        <w:i w:val="0"/>
        <w:sz w:val="20"/>
        <w:szCs w:val="20"/>
      </w:rPr>
    </w:lvl>
    <w:lvl w:ilvl="1" w:tplc="C3BECF40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  <w:b w:val="0"/>
        <w:i w:val="0"/>
        <w:sz w:val="20"/>
        <w:szCs w:val="2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B358A"/>
    <w:multiLevelType w:val="hybridMultilevel"/>
    <w:tmpl w:val="728E3FE0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AA109A"/>
    <w:multiLevelType w:val="multilevel"/>
    <w:tmpl w:val="227AEEEE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lang w:val="fr-CH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B76422D"/>
    <w:multiLevelType w:val="multilevel"/>
    <w:tmpl w:val="EA926034"/>
    <w:lvl w:ilvl="0">
      <w:start w:val="1"/>
      <w:numFmt w:val="bullet"/>
      <w:pStyle w:val="BI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308F1"/>
    <w:multiLevelType w:val="multilevel"/>
    <w:tmpl w:val="46D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5D3D45"/>
    <w:multiLevelType w:val="hybridMultilevel"/>
    <w:tmpl w:val="3C282394"/>
    <w:lvl w:ilvl="0" w:tplc="44E21808">
      <w:start w:val="1"/>
      <w:numFmt w:val="decimal"/>
      <w:pStyle w:val="Numrot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6D2773"/>
    <w:multiLevelType w:val="hybridMultilevel"/>
    <w:tmpl w:val="3964301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571A1"/>
    <w:multiLevelType w:val="hybridMultilevel"/>
    <w:tmpl w:val="3AFAD95C"/>
    <w:lvl w:ilvl="0" w:tplc="682A7FF8">
      <w:start w:val="1"/>
      <w:numFmt w:val="bullet"/>
      <w:pStyle w:val="Numrot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77E625B"/>
    <w:multiLevelType w:val="hybridMultilevel"/>
    <w:tmpl w:val="FFFFFFFF"/>
    <w:lvl w:ilvl="0" w:tplc="6EB826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CEB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4AF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5A3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2C3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C8E3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FAB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504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964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20C2E"/>
    <w:multiLevelType w:val="hybridMultilevel"/>
    <w:tmpl w:val="6E647EC6"/>
    <w:lvl w:ilvl="0" w:tplc="75C469FE">
      <w:start w:val="1"/>
      <w:numFmt w:val="bullet"/>
      <w:pStyle w:val="BITTabell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67DC7"/>
    <w:multiLevelType w:val="hybridMultilevel"/>
    <w:tmpl w:val="14183CF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D20326"/>
    <w:multiLevelType w:val="multilevel"/>
    <w:tmpl w:val="DAC4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064733">
    <w:abstractNumId w:val="3"/>
  </w:num>
  <w:num w:numId="2" w16cid:durableId="616833449">
    <w:abstractNumId w:val="10"/>
  </w:num>
  <w:num w:numId="3" w16cid:durableId="824708453">
    <w:abstractNumId w:val="3"/>
  </w:num>
  <w:num w:numId="4" w16cid:durableId="1520658188">
    <w:abstractNumId w:val="4"/>
  </w:num>
  <w:num w:numId="5" w16cid:durableId="3539656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14540002">
    <w:abstractNumId w:val="1"/>
  </w:num>
  <w:num w:numId="7" w16cid:durableId="177886414">
    <w:abstractNumId w:val="6"/>
  </w:num>
  <w:num w:numId="8" w16cid:durableId="807239650">
    <w:abstractNumId w:val="8"/>
  </w:num>
  <w:num w:numId="9" w16cid:durableId="611791626">
    <w:abstractNumId w:val="6"/>
    <w:lvlOverride w:ilvl="0">
      <w:startOverride w:val="1"/>
    </w:lvlOverride>
  </w:num>
  <w:num w:numId="10" w16cid:durableId="2044791889">
    <w:abstractNumId w:val="6"/>
    <w:lvlOverride w:ilvl="0">
      <w:startOverride w:val="1"/>
    </w:lvlOverride>
  </w:num>
  <w:num w:numId="11" w16cid:durableId="1686051782">
    <w:abstractNumId w:val="12"/>
  </w:num>
  <w:num w:numId="12" w16cid:durableId="1775441082">
    <w:abstractNumId w:val="5"/>
  </w:num>
  <w:num w:numId="13" w16cid:durableId="577372436">
    <w:abstractNumId w:val="2"/>
  </w:num>
  <w:num w:numId="14" w16cid:durableId="510030827">
    <w:abstractNumId w:val="7"/>
  </w:num>
  <w:num w:numId="15" w16cid:durableId="2029485480">
    <w:abstractNumId w:val="11"/>
  </w:num>
  <w:num w:numId="16" w16cid:durableId="808523666">
    <w:abstractNumId w:val="0"/>
  </w:num>
  <w:num w:numId="17" w16cid:durableId="1885022177">
    <w:abstractNumId w:val="9"/>
  </w:num>
  <w:num w:numId="18" w16cid:durableId="1750806337">
    <w:abstractNumId w:val="3"/>
  </w:num>
  <w:num w:numId="19" w16cid:durableId="267272963">
    <w:abstractNumId w:val="3"/>
  </w:num>
  <w:num w:numId="20" w16cid:durableId="1689913727">
    <w:abstractNumId w:val="3"/>
  </w:num>
  <w:num w:numId="21" w16cid:durableId="586353471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425"/>
  <w:drawingGridHorizontalSpacing w:val="142"/>
  <w:drawingGridVerticalSpacing w:val="142"/>
  <w:doNotUseMarginsForDrawingGridOrigin/>
  <w:drawingGridVerticalOrigin w:val="2608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mt" w:val="&lt;"/>
    <w:docVar w:name="Amtkurz" w:val="橄峧꾸ॼ૬찔嶺"/>
    <w:docVar w:name="Autor" w:val="Ā"/>
    <w:docVar w:name="OrgEinheit" w:val="_x000a_aupttitel80760728\AppData\Local\Microsoft\Windows\Temporary Internet Files\Low\Content.IE5\7KPD8MGR\IPA_Doku-Ne"/>
  </w:docVars>
  <w:rsids>
    <w:rsidRoot w:val="00A94CCA"/>
    <w:rsid w:val="000051B9"/>
    <w:rsid w:val="00005306"/>
    <w:rsid w:val="000122B2"/>
    <w:rsid w:val="00012DC0"/>
    <w:rsid w:val="00013523"/>
    <w:rsid w:val="000209C1"/>
    <w:rsid w:val="00021052"/>
    <w:rsid w:val="000237B6"/>
    <w:rsid w:val="00026AFD"/>
    <w:rsid w:val="0002761F"/>
    <w:rsid w:val="00030FFE"/>
    <w:rsid w:val="00031219"/>
    <w:rsid w:val="00032492"/>
    <w:rsid w:val="00034BEB"/>
    <w:rsid w:val="00037755"/>
    <w:rsid w:val="00040305"/>
    <w:rsid w:val="000406AC"/>
    <w:rsid w:val="00040BD6"/>
    <w:rsid w:val="000428D3"/>
    <w:rsid w:val="000441C7"/>
    <w:rsid w:val="00047978"/>
    <w:rsid w:val="00047EE5"/>
    <w:rsid w:val="000510BC"/>
    <w:rsid w:val="00053088"/>
    <w:rsid w:val="00053334"/>
    <w:rsid w:val="00054A6A"/>
    <w:rsid w:val="00056D9B"/>
    <w:rsid w:val="000612F1"/>
    <w:rsid w:val="00066496"/>
    <w:rsid w:val="000671FB"/>
    <w:rsid w:val="00070AF9"/>
    <w:rsid w:val="00070FE6"/>
    <w:rsid w:val="00071AD3"/>
    <w:rsid w:val="0007349D"/>
    <w:rsid w:val="00074A86"/>
    <w:rsid w:val="00074F76"/>
    <w:rsid w:val="00075776"/>
    <w:rsid w:val="00077F74"/>
    <w:rsid w:val="000851C9"/>
    <w:rsid w:val="000852F7"/>
    <w:rsid w:val="000855D7"/>
    <w:rsid w:val="00093FE3"/>
    <w:rsid w:val="000A0D12"/>
    <w:rsid w:val="000A1140"/>
    <w:rsid w:val="000A24C0"/>
    <w:rsid w:val="000A2CF8"/>
    <w:rsid w:val="000A310F"/>
    <w:rsid w:val="000A4782"/>
    <w:rsid w:val="000A7077"/>
    <w:rsid w:val="000A757B"/>
    <w:rsid w:val="000A7D32"/>
    <w:rsid w:val="000B0D71"/>
    <w:rsid w:val="000B6FF5"/>
    <w:rsid w:val="000C1C06"/>
    <w:rsid w:val="000C5037"/>
    <w:rsid w:val="000C5523"/>
    <w:rsid w:val="000C7537"/>
    <w:rsid w:val="000D057D"/>
    <w:rsid w:val="000D05FB"/>
    <w:rsid w:val="000D062E"/>
    <w:rsid w:val="000D22F7"/>
    <w:rsid w:val="000D23EC"/>
    <w:rsid w:val="000D29E4"/>
    <w:rsid w:val="000D2E18"/>
    <w:rsid w:val="000D4513"/>
    <w:rsid w:val="000D5780"/>
    <w:rsid w:val="000D6544"/>
    <w:rsid w:val="000D6BF8"/>
    <w:rsid w:val="000D7B7F"/>
    <w:rsid w:val="000E0B9A"/>
    <w:rsid w:val="000E2E43"/>
    <w:rsid w:val="000E3504"/>
    <w:rsid w:val="000E4954"/>
    <w:rsid w:val="000F0FEC"/>
    <w:rsid w:val="000F155B"/>
    <w:rsid w:val="000F1E9F"/>
    <w:rsid w:val="000F3062"/>
    <w:rsid w:val="000F49EB"/>
    <w:rsid w:val="00100096"/>
    <w:rsid w:val="00100702"/>
    <w:rsid w:val="0010101F"/>
    <w:rsid w:val="001064BE"/>
    <w:rsid w:val="00110668"/>
    <w:rsid w:val="00112014"/>
    <w:rsid w:val="00112D7A"/>
    <w:rsid w:val="00114008"/>
    <w:rsid w:val="00115F97"/>
    <w:rsid w:val="001206D9"/>
    <w:rsid w:val="00122E61"/>
    <w:rsid w:val="001234C9"/>
    <w:rsid w:val="00123865"/>
    <w:rsid w:val="00124AF9"/>
    <w:rsid w:val="00124CFF"/>
    <w:rsid w:val="001251AA"/>
    <w:rsid w:val="0013413F"/>
    <w:rsid w:val="00137C1A"/>
    <w:rsid w:val="001435B2"/>
    <w:rsid w:val="00145254"/>
    <w:rsid w:val="0015073A"/>
    <w:rsid w:val="0015456C"/>
    <w:rsid w:val="00156AE2"/>
    <w:rsid w:val="001576DB"/>
    <w:rsid w:val="0016050A"/>
    <w:rsid w:val="00161483"/>
    <w:rsid w:val="001631E3"/>
    <w:rsid w:val="00163645"/>
    <w:rsid w:val="001705EF"/>
    <w:rsid w:val="00176156"/>
    <w:rsid w:val="00176342"/>
    <w:rsid w:val="0017692C"/>
    <w:rsid w:val="00176A8D"/>
    <w:rsid w:val="00176CE1"/>
    <w:rsid w:val="0018117D"/>
    <w:rsid w:val="001812A1"/>
    <w:rsid w:val="00182B4F"/>
    <w:rsid w:val="00183ACD"/>
    <w:rsid w:val="00187063"/>
    <w:rsid w:val="00190CC9"/>
    <w:rsid w:val="0019178F"/>
    <w:rsid w:val="00193ED2"/>
    <w:rsid w:val="0019481F"/>
    <w:rsid w:val="0019505A"/>
    <w:rsid w:val="00197345"/>
    <w:rsid w:val="001A351F"/>
    <w:rsid w:val="001A5F61"/>
    <w:rsid w:val="001A6D3D"/>
    <w:rsid w:val="001B4E54"/>
    <w:rsid w:val="001B7382"/>
    <w:rsid w:val="001C0D4E"/>
    <w:rsid w:val="001C0D7D"/>
    <w:rsid w:val="001C1528"/>
    <w:rsid w:val="001C5FA7"/>
    <w:rsid w:val="001C70AE"/>
    <w:rsid w:val="001C74E0"/>
    <w:rsid w:val="001C7824"/>
    <w:rsid w:val="001D0B70"/>
    <w:rsid w:val="001D143A"/>
    <w:rsid w:val="001D146B"/>
    <w:rsid w:val="001D2386"/>
    <w:rsid w:val="001D3C86"/>
    <w:rsid w:val="001D4DFF"/>
    <w:rsid w:val="001E0514"/>
    <w:rsid w:val="001E14EE"/>
    <w:rsid w:val="001E1EA9"/>
    <w:rsid w:val="001E1F44"/>
    <w:rsid w:val="001E332C"/>
    <w:rsid w:val="001E5113"/>
    <w:rsid w:val="001E53D0"/>
    <w:rsid w:val="001E5CB2"/>
    <w:rsid w:val="001F0E21"/>
    <w:rsid w:val="001F19E4"/>
    <w:rsid w:val="001F23C9"/>
    <w:rsid w:val="001F2BA6"/>
    <w:rsid w:val="001F46FE"/>
    <w:rsid w:val="001F57A6"/>
    <w:rsid w:val="001F5F4B"/>
    <w:rsid w:val="00200B35"/>
    <w:rsid w:val="00201B5E"/>
    <w:rsid w:val="0020277B"/>
    <w:rsid w:val="00202D08"/>
    <w:rsid w:val="00203052"/>
    <w:rsid w:val="002053B3"/>
    <w:rsid w:val="00207EF9"/>
    <w:rsid w:val="00211AB2"/>
    <w:rsid w:val="00212F37"/>
    <w:rsid w:val="002153D0"/>
    <w:rsid w:val="0021547F"/>
    <w:rsid w:val="00215BAC"/>
    <w:rsid w:val="00220CE6"/>
    <w:rsid w:val="0022135F"/>
    <w:rsid w:val="00221A30"/>
    <w:rsid w:val="00222556"/>
    <w:rsid w:val="00222CDC"/>
    <w:rsid w:val="00225F9E"/>
    <w:rsid w:val="00227AEE"/>
    <w:rsid w:val="00230FCE"/>
    <w:rsid w:val="00231000"/>
    <w:rsid w:val="00231209"/>
    <w:rsid w:val="00232961"/>
    <w:rsid w:val="002347BA"/>
    <w:rsid w:val="00240439"/>
    <w:rsid w:val="00242196"/>
    <w:rsid w:val="00250AAA"/>
    <w:rsid w:val="00252B90"/>
    <w:rsid w:val="00254FF1"/>
    <w:rsid w:val="002614A3"/>
    <w:rsid w:val="00264CE9"/>
    <w:rsid w:val="00265CF4"/>
    <w:rsid w:val="00272D2E"/>
    <w:rsid w:val="00272E05"/>
    <w:rsid w:val="00274F1A"/>
    <w:rsid w:val="002750F1"/>
    <w:rsid w:val="0027517C"/>
    <w:rsid w:val="00276937"/>
    <w:rsid w:val="00276B78"/>
    <w:rsid w:val="002804DE"/>
    <w:rsid w:val="00280E57"/>
    <w:rsid w:val="00280FED"/>
    <w:rsid w:val="0028521B"/>
    <w:rsid w:val="00287FB0"/>
    <w:rsid w:val="00293B4D"/>
    <w:rsid w:val="00294B71"/>
    <w:rsid w:val="00295333"/>
    <w:rsid w:val="00295335"/>
    <w:rsid w:val="002964DF"/>
    <w:rsid w:val="00296600"/>
    <w:rsid w:val="002967F4"/>
    <w:rsid w:val="00297114"/>
    <w:rsid w:val="002B0E65"/>
    <w:rsid w:val="002B1D50"/>
    <w:rsid w:val="002B296B"/>
    <w:rsid w:val="002B3EFA"/>
    <w:rsid w:val="002B41CB"/>
    <w:rsid w:val="002B4C4A"/>
    <w:rsid w:val="002C12DA"/>
    <w:rsid w:val="002C1356"/>
    <w:rsid w:val="002C2225"/>
    <w:rsid w:val="002E25C0"/>
    <w:rsid w:val="002E3145"/>
    <w:rsid w:val="002E4C98"/>
    <w:rsid w:val="002E5283"/>
    <w:rsid w:val="002E6D03"/>
    <w:rsid w:val="002F303F"/>
    <w:rsid w:val="002F3F3A"/>
    <w:rsid w:val="002F7E65"/>
    <w:rsid w:val="0030738A"/>
    <w:rsid w:val="003073B1"/>
    <w:rsid w:val="00314919"/>
    <w:rsid w:val="00315391"/>
    <w:rsid w:val="00315D30"/>
    <w:rsid w:val="00320601"/>
    <w:rsid w:val="00324E4C"/>
    <w:rsid w:val="00326E6E"/>
    <w:rsid w:val="0033082D"/>
    <w:rsid w:val="003313C4"/>
    <w:rsid w:val="00337FB5"/>
    <w:rsid w:val="0034015A"/>
    <w:rsid w:val="00341083"/>
    <w:rsid w:val="00342AF7"/>
    <w:rsid w:val="003430C8"/>
    <w:rsid w:val="003443DE"/>
    <w:rsid w:val="0034651A"/>
    <w:rsid w:val="003467B5"/>
    <w:rsid w:val="003509EA"/>
    <w:rsid w:val="003514B2"/>
    <w:rsid w:val="00352FA3"/>
    <w:rsid w:val="003556CC"/>
    <w:rsid w:val="00356624"/>
    <w:rsid w:val="0035679A"/>
    <w:rsid w:val="003604EF"/>
    <w:rsid w:val="00361C5C"/>
    <w:rsid w:val="00365605"/>
    <w:rsid w:val="00365D60"/>
    <w:rsid w:val="00370610"/>
    <w:rsid w:val="00372D7B"/>
    <w:rsid w:val="003803D0"/>
    <w:rsid w:val="00383EAE"/>
    <w:rsid w:val="00385935"/>
    <w:rsid w:val="00391E8B"/>
    <w:rsid w:val="00393134"/>
    <w:rsid w:val="00393CF9"/>
    <w:rsid w:val="003A2520"/>
    <w:rsid w:val="003A2C15"/>
    <w:rsid w:val="003A5C6E"/>
    <w:rsid w:val="003B5086"/>
    <w:rsid w:val="003B633D"/>
    <w:rsid w:val="003B7894"/>
    <w:rsid w:val="003C48E2"/>
    <w:rsid w:val="003C5912"/>
    <w:rsid w:val="003D0A00"/>
    <w:rsid w:val="003D32DB"/>
    <w:rsid w:val="003D3A37"/>
    <w:rsid w:val="003D62C7"/>
    <w:rsid w:val="003D6DF7"/>
    <w:rsid w:val="003D7203"/>
    <w:rsid w:val="003E3D8F"/>
    <w:rsid w:val="003E61C7"/>
    <w:rsid w:val="003E6CCB"/>
    <w:rsid w:val="003E7E19"/>
    <w:rsid w:val="003F5F74"/>
    <w:rsid w:val="003F61E0"/>
    <w:rsid w:val="003F68B9"/>
    <w:rsid w:val="00402EE0"/>
    <w:rsid w:val="004041B6"/>
    <w:rsid w:val="00412913"/>
    <w:rsid w:val="00416FBC"/>
    <w:rsid w:val="00417CCA"/>
    <w:rsid w:val="00420A1F"/>
    <w:rsid w:val="00421CFD"/>
    <w:rsid w:val="00421E6E"/>
    <w:rsid w:val="0042321A"/>
    <w:rsid w:val="0042397A"/>
    <w:rsid w:val="004247F5"/>
    <w:rsid w:val="00427DC5"/>
    <w:rsid w:val="00430E2F"/>
    <w:rsid w:val="00431419"/>
    <w:rsid w:val="00431E3D"/>
    <w:rsid w:val="004339B6"/>
    <w:rsid w:val="00433A8E"/>
    <w:rsid w:val="00437A19"/>
    <w:rsid w:val="00441130"/>
    <w:rsid w:val="00442075"/>
    <w:rsid w:val="00446F97"/>
    <w:rsid w:val="00450276"/>
    <w:rsid w:val="004519A2"/>
    <w:rsid w:val="00452764"/>
    <w:rsid w:val="004576B4"/>
    <w:rsid w:val="0046067A"/>
    <w:rsid w:val="004608B0"/>
    <w:rsid w:val="0046270C"/>
    <w:rsid w:val="0046354D"/>
    <w:rsid w:val="00463857"/>
    <w:rsid w:val="00470B45"/>
    <w:rsid w:val="00470BF5"/>
    <w:rsid w:val="00472323"/>
    <w:rsid w:val="004723FB"/>
    <w:rsid w:val="00473198"/>
    <w:rsid w:val="004742DE"/>
    <w:rsid w:val="00476639"/>
    <w:rsid w:val="00477093"/>
    <w:rsid w:val="004901E8"/>
    <w:rsid w:val="00491AEB"/>
    <w:rsid w:val="0049324A"/>
    <w:rsid w:val="004946B6"/>
    <w:rsid w:val="0049593C"/>
    <w:rsid w:val="00495DC1"/>
    <w:rsid w:val="00496EC3"/>
    <w:rsid w:val="004A0D8A"/>
    <w:rsid w:val="004A221B"/>
    <w:rsid w:val="004A2BA0"/>
    <w:rsid w:val="004A3771"/>
    <w:rsid w:val="004A597F"/>
    <w:rsid w:val="004A59DE"/>
    <w:rsid w:val="004A6212"/>
    <w:rsid w:val="004B1FEE"/>
    <w:rsid w:val="004B20DA"/>
    <w:rsid w:val="004B278E"/>
    <w:rsid w:val="004B3AFC"/>
    <w:rsid w:val="004B5991"/>
    <w:rsid w:val="004C1140"/>
    <w:rsid w:val="004C1296"/>
    <w:rsid w:val="004C4335"/>
    <w:rsid w:val="004C6642"/>
    <w:rsid w:val="004D016D"/>
    <w:rsid w:val="004D2ED1"/>
    <w:rsid w:val="004D62A5"/>
    <w:rsid w:val="004D6424"/>
    <w:rsid w:val="004E0159"/>
    <w:rsid w:val="004E7528"/>
    <w:rsid w:val="004E7C7D"/>
    <w:rsid w:val="00501429"/>
    <w:rsid w:val="00504949"/>
    <w:rsid w:val="005049D8"/>
    <w:rsid w:val="005104A7"/>
    <w:rsid w:val="00512477"/>
    <w:rsid w:val="00513653"/>
    <w:rsid w:val="00520E85"/>
    <w:rsid w:val="00521090"/>
    <w:rsid w:val="005233F8"/>
    <w:rsid w:val="00524247"/>
    <w:rsid w:val="00525BC9"/>
    <w:rsid w:val="00530ABC"/>
    <w:rsid w:val="00534370"/>
    <w:rsid w:val="00536596"/>
    <w:rsid w:val="00537191"/>
    <w:rsid w:val="00537588"/>
    <w:rsid w:val="00541AE3"/>
    <w:rsid w:val="0054315C"/>
    <w:rsid w:val="005479BD"/>
    <w:rsid w:val="005538EE"/>
    <w:rsid w:val="00555CEB"/>
    <w:rsid w:val="005577D4"/>
    <w:rsid w:val="0056361C"/>
    <w:rsid w:val="00564032"/>
    <w:rsid w:val="00565093"/>
    <w:rsid w:val="00565AC4"/>
    <w:rsid w:val="00566B0D"/>
    <w:rsid w:val="00567BF8"/>
    <w:rsid w:val="00570126"/>
    <w:rsid w:val="005716B2"/>
    <w:rsid w:val="00572351"/>
    <w:rsid w:val="005753D8"/>
    <w:rsid w:val="00575F64"/>
    <w:rsid w:val="00580037"/>
    <w:rsid w:val="0058158C"/>
    <w:rsid w:val="00582E4A"/>
    <w:rsid w:val="00582FE0"/>
    <w:rsid w:val="0059041C"/>
    <w:rsid w:val="00592F3F"/>
    <w:rsid w:val="0059334B"/>
    <w:rsid w:val="00593B62"/>
    <w:rsid w:val="00594D88"/>
    <w:rsid w:val="005974C0"/>
    <w:rsid w:val="005A00CC"/>
    <w:rsid w:val="005A0C7D"/>
    <w:rsid w:val="005A2AA1"/>
    <w:rsid w:val="005A4345"/>
    <w:rsid w:val="005A66CB"/>
    <w:rsid w:val="005A73D2"/>
    <w:rsid w:val="005A77C1"/>
    <w:rsid w:val="005A7864"/>
    <w:rsid w:val="005B0B47"/>
    <w:rsid w:val="005B7BD6"/>
    <w:rsid w:val="005C1699"/>
    <w:rsid w:val="005C423C"/>
    <w:rsid w:val="005C5368"/>
    <w:rsid w:val="005C5B90"/>
    <w:rsid w:val="005C63B0"/>
    <w:rsid w:val="005C6A28"/>
    <w:rsid w:val="005D1BED"/>
    <w:rsid w:val="005D37F6"/>
    <w:rsid w:val="005D4573"/>
    <w:rsid w:val="005D49E0"/>
    <w:rsid w:val="005D4E65"/>
    <w:rsid w:val="005D5009"/>
    <w:rsid w:val="005D5E12"/>
    <w:rsid w:val="005D64A1"/>
    <w:rsid w:val="005D7AE1"/>
    <w:rsid w:val="005E03D8"/>
    <w:rsid w:val="005E3F26"/>
    <w:rsid w:val="005E4506"/>
    <w:rsid w:val="005E7A05"/>
    <w:rsid w:val="005F0CC2"/>
    <w:rsid w:val="005F27E5"/>
    <w:rsid w:val="005F2F2E"/>
    <w:rsid w:val="005F4818"/>
    <w:rsid w:val="005F4876"/>
    <w:rsid w:val="005F7A13"/>
    <w:rsid w:val="00600445"/>
    <w:rsid w:val="00600D19"/>
    <w:rsid w:val="00601BFE"/>
    <w:rsid w:val="006054E5"/>
    <w:rsid w:val="00610CD8"/>
    <w:rsid w:val="00611EA6"/>
    <w:rsid w:val="00612557"/>
    <w:rsid w:val="006126DB"/>
    <w:rsid w:val="00613A4B"/>
    <w:rsid w:val="006150CB"/>
    <w:rsid w:val="00615A73"/>
    <w:rsid w:val="00616693"/>
    <w:rsid w:val="00616964"/>
    <w:rsid w:val="0061702F"/>
    <w:rsid w:val="00617B9B"/>
    <w:rsid w:val="0062314C"/>
    <w:rsid w:val="0062325E"/>
    <w:rsid w:val="006233D7"/>
    <w:rsid w:val="00626507"/>
    <w:rsid w:val="00626940"/>
    <w:rsid w:val="00627A45"/>
    <w:rsid w:val="00637EC5"/>
    <w:rsid w:val="006427E8"/>
    <w:rsid w:val="00644BB8"/>
    <w:rsid w:val="0064750A"/>
    <w:rsid w:val="00647DD4"/>
    <w:rsid w:val="006507A7"/>
    <w:rsid w:val="0065142F"/>
    <w:rsid w:val="0065370D"/>
    <w:rsid w:val="00662BF3"/>
    <w:rsid w:val="00664400"/>
    <w:rsid w:val="006658C9"/>
    <w:rsid w:val="006669D2"/>
    <w:rsid w:val="00667603"/>
    <w:rsid w:val="006702E1"/>
    <w:rsid w:val="00672517"/>
    <w:rsid w:val="00672F8E"/>
    <w:rsid w:val="00674AD2"/>
    <w:rsid w:val="0067616C"/>
    <w:rsid w:val="006763C3"/>
    <w:rsid w:val="00681B5A"/>
    <w:rsid w:val="00685A51"/>
    <w:rsid w:val="00687E36"/>
    <w:rsid w:val="006916A7"/>
    <w:rsid w:val="00694A79"/>
    <w:rsid w:val="006A0733"/>
    <w:rsid w:val="006A0C15"/>
    <w:rsid w:val="006A1668"/>
    <w:rsid w:val="006A77AF"/>
    <w:rsid w:val="006B0055"/>
    <w:rsid w:val="006B4134"/>
    <w:rsid w:val="006B500C"/>
    <w:rsid w:val="006B71FB"/>
    <w:rsid w:val="006C13E7"/>
    <w:rsid w:val="006C163E"/>
    <w:rsid w:val="006C2386"/>
    <w:rsid w:val="006C46C0"/>
    <w:rsid w:val="006C6E7D"/>
    <w:rsid w:val="006D3129"/>
    <w:rsid w:val="006D5552"/>
    <w:rsid w:val="006D6D7F"/>
    <w:rsid w:val="006D6F0E"/>
    <w:rsid w:val="006D6FE7"/>
    <w:rsid w:val="006D795C"/>
    <w:rsid w:val="006E2B40"/>
    <w:rsid w:val="006E31A3"/>
    <w:rsid w:val="006E3A6D"/>
    <w:rsid w:val="006E455C"/>
    <w:rsid w:val="006E50E4"/>
    <w:rsid w:val="006E535B"/>
    <w:rsid w:val="006F1A78"/>
    <w:rsid w:val="006F2E12"/>
    <w:rsid w:val="006F4E1E"/>
    <w:rsid w:val="0070235E"/>
    <w:rsid w:val="00703716"/>
    <w:rsid w:val="00705975"/>
    <w:rsid w:val="00705AC2"/>
    <w:rsid w:val="00705C5C"/>
    <w:rsid w:val="0070623C"/>
    <w:rsid w:val="00711A01"/>
    <w:rsid w:val="00713216"/>
    <w:rsid w:val="00713534"/>
    <w:rsid w:val="00714787"/>
    <w:rsid w:val="00716075"/>
    <w:rsid w:val="00720D97"/>
    <w:rsid w:val="007236E0"/>
    <w:rsid w:val="007240D0"/>
    <w:rsid w:val="00724698"/>
    <w:rsid w:val="007246D3"/>
    <w:rsid w:val="0073051A"/>
    <w:rsid w:val="00731293"/>
    <w:rsid w:val="007342A8"/>
    <w:rsid w:val="00734A69"/>
    <w:rsid w:val="00736400"/>
    <w:rsid w:val="00736759"/>
    <w:rsid w:val="00736F0A"/>
    <w:rsid w:val="00744647"/>
    <w:rsid w:val="00744955"/>
    <w:rsid w:val="00750E6E"/>
    <w:rsid w:val="007513DB"/>
    <w:rsid w:val="007534F4"/>
    <w:rsid w:val="00754801"/>
    <w:rsid w:val="007563F1"/>
    <w:rsid w:val="007647C2"/>
    <w:rsid w:val="00764EC6"/>
    <w:rsid w:val="00765B61"/>
    <w:rsid w:val="00766A15"/>
    <w:rsid w:val="0077027E"/>
    <w:rsid w:val="007725D0"/>
    <w:rsid w:val="00774E5E"/>
    <w:rsid w:val="00775018"/>
    <w:rsid w:val="00776204"/>
    <w:rsid w:val="007814F0"/>
    <w:rsid w:val="00781B5D"/>
    <w:rsid w:val="00781ED2"/>
    <w:rsid w:val="00792CFE"/>
    <w:rsid w:val="007A005A"/>
    <w:rsid w:val="007A10E5"/>
    <w:rsid w:val="007A1F29"/>
    <w:rsid w:val="007A2338"/>
    <w:rsid w:val="007A4711"/>
    <w:rsid w:val="007A5649"/>
    <w:rsid w:val="007B0691"/>
    <w:rsid w:val="007B204F"/>
    <w:rsid w:val="007B25F7"/>
    <w:rsid w:val="007B30E8"/>
    <w:rsid w:val="007B3AD4"/>
    <w:rsid w:val="007B6120"/>
    <w:rsid w:val="007B680C"/>
    <w:rsid w:val="007B7946"/>
    <w:rsid w:val="007C1002"/>
    <w:rsid w:val="007C6573"/>
    <w:rsid w:val="007C76F7"/>
    <w:rsid w:val="007D0C36"/>
    <w:rsid w:val="007D41B6"/>
    <w:rsid w:val="007D73AA"/>
    <w:rsid w:val="007E04F4"/>
    <w:rsid w:val="007E0835"/>
    <w:rsid w:val="007E1665"/>
    <w:rsid w:val="007E5558"/>
    <w:rsid w:val="007E7EEC"/>
    <w:rsid w:val="007F0B63"/>
    <w:rsid w:val="007F1A02"/>
    <w:rsid w:val="007F5BE7"/>
    <w:rsid w:val="00803756"/>
    <w:rsid w:val="00804EAD"/>
    <w:rsid w:val="00811B10"/>
    <w:rsid w:val="0081312E"/>
    <w:rsid w:val="00813758"/>
    <w:rsid w:val="00817C39"/>
    <w:rsid w:val="00821B15"/>
    <w:rsid w:val="00822053"/>
    <w:rsid w:val="00824B12"/>
    <w:rsid w:val="0082647C"/>
    <w:rsid w:val="00827172"/>
    <w:rsid w:val="00831DD5"/>
    <w:rsid w:val="008351A8"/>
    <w:rsid w:val="00835F02"/>
    <w:rsid w:val="0083606B"/>
    <w:rsid w:val="00837959"/>
    <w:rsid w:val="00840138"/>
    <w:rsid w:val="00842A66"/>
    <w:rsid w:val="0084367D"/>
    <w:rsid w:val="00846E72"/>
    <w:rsid w:val="00854F41"/>
    <w:rsid w:val="00855DF8"/>
    <w:rsid w:val="00857AEF"/>
    <w:rsid w:val="00857B5B"/>
    <w:rsid w:val="00861BCA"/>
    <w:rsid w:val="00862891"/>
    <w:rsid w:val="0086406F"/>
    <w:rsid w:val="00867609"/>
    <w:rsid w:val="00867E13"/>
    <w:rsid w:val="0087218D"/>
    <w:rsid w:val="00872646"/>
    <w:rsid w:val="00873CB1"/>
    <w:rsid w:val="00874D7D"/>
    <w:rsid w:val="00875846"/>
    <w:rsid w:val="0087666A"/>
    <w:rsid w:val="00876DF2"/>
    <w:rsid w:val="008827D3"/>
    <w:rsid w:val="00883E97"/>
    <w:rsid w:val="00887343"/>
    <w:rsid w:val="0089342F"/>
    <w:rsid w:val="008942D3"/>
    <w:rsid w:val="008944C0"/>
    <w:rsid w:val="008962C0"/>
    <w:rsid w:val="008968F2"/>
    <w:rsid w:val="0089690A"/>
    <w:rsid w:val="008A2C0D"/>
    <w:rsid w:val="008A3D95"/>
    <w:rsid w:val="008A61E5"/>
    <w:rsid w:val="008A6AB3"/>
    <w:rsid w:val="008B166C"/>
    <w:rsid w:val="008B2B39"/>
    <w:rsid w:val="008B2FCC"/>
    <w:rsid w:val="008B3367"/>
    <w:rsid w:val="008B4724"/>
    <w:rsid w:val="008B7276"/>
    <w:rsid w:val="008C171D"/>
    <w:rsid w:val="008C4379"/>
    <w:rsid w:val="008C770B"/>
    <w:rsid w:val="008C7B7A"/>
    <w:rsid w:val="008D0C33"/>
    <w:rsid w:val="008D0FC9"/>
    <w:rsid w:val="008D1CE0"/>
    <w:rsid w:val="008D2632"/>
    <w:rsid w:val="008D44F0"/>
    <w:rsid w:val="008D6779"/>
    <w:rsid w:val="008D6F3B"/>
    <w:rsid w:val="008E1C4E"/>
    <w:rsid w:val="008E1FCE"/>
    <w:rsid w:val="008E323E"/>
    <w:rsid w:val="008E3F22"/>
    <w:rsid w:val="008E43A1"/>
    <w:rsid w:val="008E7251"/>
    <w:rsid w:val="008E7463"/>
    <w:rsid w:val="008E791F"/>
    <w:rsid w:val="008F0784"/>
    <w:rsid w:val="008F0F7A"/>
    <w:rsid w:val="008F1D69"/>
    <w:rsid w:val="008F3232"/>
    <w:rsid w:val="008F483D"/>
    <w:rsid w:val="008F4E06"/>
    <w:rsid w:val="008F648A"/>
    <w:rsid w:val="008F7046"/>
    <w:rsid w:val="008F73C4"/>
    <w:rsid w:val="009005DB"/>
    <w:rsid w:val="00901C8B"/>
    <w:rsid w:val="00905379"/>
    <w:rsid w:val="0091067D"/>
    <w:rsid w:val="0091665F"/>
    <w:rsid w:val="00917D4F"/>
    <w:rsid w:val="00920673"/>
    <w:rsid w:val="00920DCF"/>
    <w:rsid w:val="00920F7F"/>
    <w:rsid w:val="0092786B"/>
    <w:rsid w:val="00932FBE"/>
    <w:rsid w:val="00934A78"/>
    <w:rsid w:val="009422A5"/>
    <w:rsid w:val="00942576"/>
    <w:rsid w:val="00944277"/>
    <w:rsid w:val="00945E1F"/>
    <w:rsid w:val="0095220E"/>
    <w:rsid w:val="00952724"/>
    <w:rsid w:val="00953159"/>
    <w:rsid w:val="009546FE"/>
    <w:rsid w:val="00954C2F"/>
    <w:rsid w:val="00955C62"/>
    <w:rsid w:val="00956907"/>
    <w:rsid w:val="009618CD"/>
    <w:rsid w:val="00962224"/>
    <w:rsid w:val="00963A49"/>
    <w:rsid w:val="009655D0"/>
    <w:rsid w:val="00966451"/>
    <w:rsid w:val="009670E8"/>
    <w:rsid w:val="00970BCF"/>
    <w:rsid w:val="009710BE"/>
    <w:rsid w:val="00971DA3"/>
    <w:rsid w:val="00977CDD"/>
    <w:rsid w:val="00980F3D"/>
    <w:rsid w:val="0098183B"/>
    <w:rsid w:val="00984E6B"/>
    <w:rsid w:val="009850A0"/>
    <w:rsid w:val="009866C9"/>
    <w:rsid w:val="009868A1"/>
    <w:rsid w:val="0098769E"/>
    <w:rsid w:val="00987A20"/>
    <w:rsid w:val="009938EB"/>
    <w:rsid w:val="00994447"/>
    <w:rsid w:val="009978F5"/>
    <w:rsid w:val="009A24BD"/>
    <w:rsid w:val="009A4DA7"/>
    <w:rsid w:val="009A51AC"/>
    <w:rsid w:val="009B0F10"/>
    <w:rsid w:val="009B3BAC"/>
    <w:rsid w:val="009B593F"/>
    <w:rsid w:val="009B618E"/>
    <w:rsid w:val="009B6B82"/>
    <w:rsid w:val="009B7290"/>
    <w:rsid w:val="009C1E04"/>
    <w:rsid w:val="009C3BC8"/>
    <w:rsid w:val="009C60B8"/>
    <w:rsid w:val="009C7FC3"/>
    <w:rsid w:val="009D2A63"/>
    <w:rsid w:val="009D3243"/>
    <w:rsid w:val="009D493A"/>
    <w:rsid w:val="009D7067"/>
    <w:rsid w:val="009E145F"/>
    <w:rsid w:val="009E2F1E"/>
    <w:rsid w:val="009F1F3F"/>
    <w:rsid w:val="009F3B5E"/>
    <w:rsid w:val="00A00369"/>
    <w:rsid w:val="00A050D9"/>
    <w:rsid w:val="00A06650"/>
    <w:rsid w:val="00A10E8D"/>
    <w:rsid w:val="00A11499"/>
    <w:rsid w:val="00A14EC8"/>
    <w:rsid w:val="00A15635"/>
    <w:rsid w:val="00A16A21"/>
    <w:rsid w:val="00A17EB4"/>
    <w:rsid w:val="00A228EC"/>
    <w:rsid w:val="00A22B20"/>
    <w:rsid w:val="00A22FB8"/>
    <w:rsid w:val="00A230F8"/>
    <w:rsid w:val="00A25474"/>
    <w:rsid w:val="00A26B79"/>
    <w:rsid w:val="00A273B5"/>
    <w:rsid w:val="00A27DF7"/>
    <w:rsid w:val="00A301D9"/>
    <w:rsid w:val="00A32AB9"/>
    <w:rsid w:val="00A35151"/>
    <w:rsid w:val="00A42C0A"/>
    <w:rsid w:val="00A42F00"/>
    <w:rsid w:val="00A43D22"/>
    <w:rsid w:val="00A4691A"/>
    <w:rsid w:val="00A46B8E"/>
    <w:rsid w:val="00A52485"/>
    <w:rsid w:val="00A529A9"/>
    <w:rsid w:val="00A61404"/>
    <w:rsid w:val="00A61705"/>
    <w:rsid w:val="00A62CE7"/>
    <w:rsid w:val="00A65454"/>
    <w:rsid w:val="00A6692B"/>
    <w:rsid w:val="00A70431"/>
    <w:rsid w:val="00A70457"/>
    <w:rsid w:val="00A71C08"/>
    <w:rsid w:val="00A77136"/>
    <w:rsid w:val="00A779A0"/>
    <w:rsid w:val="00A83063"/>
    <w:rsid w:val="00A830A2"/>
    <w:rsid w:val="00A8450E"/>
    <w:rsid w:val="00A8777B"/>
    <w:rsid w:val="00A90F79"/>
    <w:rsid w:val="00A94CCA"/>
    <w:rsid w:val="00A952F3"/>
    <w:rsid w:val="00A95498"/>
    <w:rsid w:val="00AA0727"/>
    <w:rsid w:val="00AA0DD3"/>
    <w:rsid w:val="00AA4600"/>
    <w:rsid w:val="00AA58CC"/>
    <w:rsid w:val="00AA7BA0"/>
    <w:rsid w:val="00AB27C8"/>
    <w:rsid w:val="00AB2CA9"/>
    <w:rsid w:val="00AB405D"/>
    <w:rsid w:val="00AB40AB"/>
    <w:rsid w:val="00AB4DD5"/>
    <w:rsid w:val="00AC4442"/>
    <w:rsid w:val="00AC479C"/>
    <w:rsid w:val="00AC4D35"/>
    <w:rsid w:val="00AC5131"/>
    <w:rsid w:val="00AC7D7D"/>
    <w:rsid w:val="00AD0391"/>
    <w:rsid w:val="00AD2CE7"/>
    <w:rsid w:val="00AD57CD"/>
    <w:rsid w:val="00AD66A0"/>
    <w:rsid w:val="00AD6A45"/>
    <w:rsid w:val="00AD6C45"/>
    <w:rsid w:val="00AE4423"/>
    <w:rsid w:val="00AE4B69"/>
    <w:rsid w:val="00AF0F7B"/>
    <w:rsid w:val="00AF2B49"/>
    <w:rsid w:val="00AF3434"/>
    <w:rsid w:val="00AF37CA"/>
    <w:rsid w:val="00AF3BA3"/>
    <w:rsid w:val="00AF4C43"/>
    <w:rsid w:val="00AF5846"/>
    <w:rsid w:val="00AF636A"/>
    <w:rsid w:val="00AF6687"/>
    <w:rsid w:val="00AF6CDF"/>
    <w:rsid w:val="00AF7F80"/>
    <w:rsid w:val="00B01310"/>
    <w:rsid w:val="00B025F2"/>
    <w:rsid w:val="00B02D8D"/>
    <w:rsid w:val="00B0335D"/>
    <w:rsid w:val="00B036B8"/>
    <w:rsid w:val="00B10C36"/>
    <w:rsid w:val="00B11CB3"/>
    <w:rsid w:val="00B1314D"/>
    <w:rsid w:val="00B14694"/>
    <w:rsid w:val="00B146F5"/>
    <w:rsid w:val="00B15630"/>
    <w:rsid w:val="00B15643"/>
    <w:rsid w:val="00B15655"/>
    <w:rsid w:val="00B15795"/>
    <w:rsid w:val="00B16443"/>
    <w:rsid w:val="00B16804"/>
    <w:rsid w:val="00B179BF"/>
    <w:rsid w:val="00B20999"/>
    <w:rsid w:val="00B210ED"/>
    <w:rsid w:val="00B217EF"/>
    <w:rsid w:val="00B23196"/>
    <w:rsid w:val="00B23C7B"/>
    <w:rsid w:val="00B25584"/>
    <w:rsid w:val="00B25EDA"/>
    <w:rsid w:val="00B25F6B"/>
    <w:rsid w:val="00B27E7B"/>
    <w:rsid w:val="00B30570"/>
    <w:rsid w:val="00B323EF"/>
    <w:rsid w:val="00B33699"/>
    <w:rsid w:val="00B345E3"/>
    <w:rsid w:val="00B346F4"/>
    <w:rsid w:val="00B4162C"/>
    <w:rsid w:val="00B42B52"/>
    <w:rsid w:val="00B4417B"/>
    <w:rsid w:val="00B449B8"/>
    <w:rsid w:val="00B457C0"/>
    <w:rsid w:val="00B50879"/>
    <w:rsid w:val="00B529BA"/>
    <w:rsid w:val="00B56135"/>
    <w:rsid w:val="00B5782E"/>
    <w:rsid w:val="00B57AAB"/>
    <w:rsid w:val="00B61616"/>
    <w:rsid w:val="00B634AF"/>
    <w:rsid w:val="00B646A3"/>
    <w:rsid w:val="00B66AE0"/>
    <w:rsid w:val="00B7034D"/>
    <w:rsid w:val="00B72E1C"/>
    <w:rsid w:val="00B73172"/>
    <w:rsid w:val="00B81A43"/>
    <w:rsid w:val="00B81CA1"/>
    <w:rsid w:val="00B84262"/>
    <w:rsid w:val="00B84C68"/>
    <w:rsid w:val="00B84E46"/>
    <w:rsid w:val="00B85972"/>
    <w:rsid w:val="00B86A0E"/>
    <w:rsid w:val="00B90FA6"/>
    <w:rsid w:val="00B91888"/>
    <w:rsid w:val="00B92DE3"/>
    <w:rsid w:val="00B93AED"/>
    <w:rsid w:val="00B94768"/>
    <w:rsid w:val="00B9779D"/>
    <w:rsid w:val="00B977C7"/>
    <w:rsid w:val="00BA0A24"/>
    <w:rsid w:val="00BA1181"/>
    <w:rsid w:val="00BA3D1B"/>
    <w:rsid w:val="00BA4849"/>
    <w:rsid w:val="00BA5E50"/>
    <w:rsid w:val="00BB0541"/>
    <w:rsid w:val="00BB2D44"/>
    <w:rsid w:val="00BB50EA"/>
    <w:rsid w:val="00BB6343"/>
    <w:rsid w:val="00BC123F"/>
    <w:rsid w:val="00BC237C"/>
    <w:rsid w:val="00BC260C"/>
    <w:rsid w:val="00BC304D"/>
    <w:rsid w:val="00BC30CA"/>
    <w:rsid w:val="00BC344B"/>
    <w:rsid w:val="00BC5DB6"/>
    <w:rsid w:val="00BC6E89"/>
    <w:rsid w:val="00BC7AE6"/>
    <w:rsid w:val="00BC7EBB"/>
    <w:rsid w:val="00BD21D7"/>
    <w:rsid w:val="00BD4226"/>
    <w:rsid w:val="00BD48D1"/>
    <w:rsid w:val="00BD4B24"/>
    <w:rsid w:val="00BE19ED"/>
    <w:rsid w:val="00BE1EAC"/>
    <w:rsid w:val="00BE2FB7"/>
    <w:rsid w:val="00BE37BB"/>
    <w:rsid w:val="00BE6216"/>
    <w:rsid w:val="00BE6D2D"/>
    <w:rsid w:val="00BF005F"/>
    <w:rsid w:val="00BF310D"/>
    <w:rsid w:val="00BF4531"/>
    <w:rsid w:val="00BF45D9"/>
    <w:rsid w:val="00BF580F"/>
    <w:rsid w:val="00BF5C70"/>
    <w:rsid w:val="00BF5CB8"/>
    <w:rsid w:val="00BF603E"/>
    <w:rsid w:val="00C012DF"/>
    <w:rsid w:val="00C0182F"/>
    <w:rsid w:val="00C021C9"/>
    <w:rsid w:val="00C0302A"/>
    <w:rsid w:val="00C039C0"/>
    <w:rsid w:val="00C03F92"/>
    <w:rsid w:val="00C06665"/>
    <w:rsid w:val="00C165F9"/>
    <w:rsid w:val="00C21323"/>
    <w:rsid w:val="00C215A0"/>
    <w:rsid w:val="00C21F45"/>
    <w:rsid w:val="00C226B4"/>
    <w:rsid w:val="00C22C9B"/>
    <w:rsid w:val="00C25522"/>
    <w:rsid w:val="00C26E9F"/>
    <w:rsid w:val="00C279C2"/>
    <w:rsid w:val="00C27EBE"/>
    <w:rsid w:val="00C32644"/>
    <w:rsid w:val="00C326A7"/>
    <w:rsid w:val="00C33DCD"/>
    <w:rsid w:val="00C35B2E"/>
    <w:rsid w:val="00C3693F"/>
    <w:rsid w:val="00C4163E"/>
    <w:rsid w:val="00C43084"/>
    <w:rsid w:val="00C448F7"/>
    <w:rsid w:val="00C5231D"/>
    <w:rsid w:val="00C52C9A"/>
    <w:rsid w:val="00C569D7"/>
    <w:rsid w:val="00C57D30"/>
    <w:rsid w:val="00C62BE3"/>
    <w:rsid w:val="00C63B3F"/>
    <w:rsid w:val="00C64085"/>
    <w:rsid w:val="00C65584"/>
    <w:rsid w:val="00C66B30"/>
    <w:rsid w:val="00C727EA"/>
    <w:rsid w:val="00C74B57"/>
    <w:rsid w:val="00C74DBA"/>
    <w:rsid w:val="00C75B03"/>
    <w:rsid w:val="00C774BC"/>
    <w:rsid w:val="00C803C2"/>
    <w:rsid w:val="00C83CA4"/>
    <w:rsid w:val="00C842B1"/>
    <w:rsid w:val="00C907BC"/>
    <w:rsid w:val="00C9092F"/>
    <w:rsid w:val="00C9164D"/>
    <w:rsid w:val="00C941B5"/>
    <w:rsid w:val="00C94745"/>
    <w:rsid w:val="00C95419"/>
    <w:rsid w:val="00C96232"/>
    <w:rsid w:val="00CA05B4"/>
    <w:rsid w:val="00CA1BA6"/>
    <w:rsid w:val="00CA286E"/>
    <w:rsid w:val="00CA5DF5"/>
    <w:rsid w:val="00CA6B4F"/>
    <w:rsid w:val="00CA7B18"/>
    <w:rsid w:val="00CB188A"/>
    <w:rsid w:val="00CB1F5C"/>
    <w:rsid w:val="00CB4641"/>
    <w:rsid w:val="00CB5ECE"/>
    <w:rsid w:val="00CB70CD"/>
    <w:rsid w:val="00CB7394"/>
    <w:rsid w:val="00CC187B"/>
    <w:rsid w:val="00CC3C16"/>
    <w:rsid w:val="00CC4570"/>
    <w:rsid w:val="00CC7360"/>
    <w:rsid w:val="00CD1E1A"/>
    <w:rsid w:val="00CD23FE"/>
    <w:rsid w:val="00CD471F"/>
    <w:rsid w:val="00CD56DA"/>
    <w:rsid w:val="00CD5D4A"/>
    <w:rsid w:val="00CE0837"/>
    <w:rsid w:val="00CE5A0A"/>
    <w:rsid w:val="00CE7AB6"/>
    <w:rsid w:val="00CF206B"/>
    <w:rsid w:val="00CF3089"/>
    <w:rsid w:val="00CF4B6A"/>
    <w:rsid w:val="00CF63B1"/>
    <w:rsid w:val="00D01B15"/>
    <w:rsid w:val="00D0552C"/>
    <w:rsid w:val="00D05AAB"/>
    <w:rsid w:val="00D07173"/>
    <w:rsid w:val="00D13730"/>
    <w:rsid w:val="00D17C91"/>
    <w:rsid w:val="00D22758"/>
    <w:rsid w:val="00D22BE8"/>
    <w:rsid w:val="00D26DE3"/>
    <w:rsid w:val="00D26DE7"/>
    <w:rsid w:val="00D2728C"/>
    <w:rsid w:val="00D3122C"/>
    <w:rsid w:val="00D31577"/>
    <w:rsid w:val="00D31A98"/>
    <w:rsid w:val="00D32685"/>
    <w:rsid w:val="00D32834"/>
    <w:rsid w:val="00D344D9"/>
    <w:rsid w:val="00D344E1"/>
    <w:rsid w:val="00D35375"/>
    <w:rsid w:val="00D35461"/>
    <w:rsid w:val="00D35E02"/>
    <w:rsid w:val="00D41600"/>
    <w:rsid w:val="00D4161E"/>
    <w:rsid w:val="00D5070E"/>
    <w:rsid w:val="00D524B0"/>
    <w:rsid w:val="00D53505"/>
    <w:rsid w:val="00D53FA2"/>
    <w:rsid w:val="00D54082"/>
    <w:rsid w:val="00D5576B"/>
    <w:rsid w:val="00D55D43"/>
    <w:rsid w:val="00D55D99"/>
    <w:rsid w:val="00D56C6E"/>
    <w:rsid w:val="00D6053F"/>
    <w:rsid w:val="00D61A86"/>
    <w:rsid w:val="00D62F57"/>
    <w:rsid w:val="00D63187"/>
    <w:rsid w:val="00D646BC"/>
    <w:rsid w:val="00D64B1D"/>
    <w:rsid w:val="00D66345"/>
    <w:rsid w:val="00D703F7"/>
    <w:rsid w:val="00D70787"/>
    <w:rsid w:val="00D737A3"/>
    <w:rsid w:val="00D74C27"/>
    <w:rsid w:val="00D76A61"/>
    <w:rsid w:val="00D81266"/>
    <w:rsid w:val="00D8196A"/>
    <w:rsid w:val="00D8468A"/>
    <w:rsid w:val="00D84D97"/>
    <w:rsid w:val="00D86A73"/>
    <w:rsid w:val="00D8778C"/>
    <w:rsid w:val="00D87A52"/>
    <w:rsid w:val="00D90407"/>
    <w:rsid w:val="00D92422"/>
    <w:rsid w:val="00D95AD9"/>
    <w:rsid w:val="00D96F5F"/>
    <w:rsid w:val="00DA245D"/>
    <w:rsid w:val="00DA3250"/>
    <w:rsid w:val="00DA60F8"/>
    <w:rsid w:val="00DA7887"/>
    <w:rsid w:val="00DA78B6"/>
    <w:rsid w:val="00DA7DEE"/>
    <w:rsid w:val="00DB079E"/>
    <w:rsid w:val="00DB0D83"/>
    <w:rsid w:val="00DB10AF"/>
    <w:rsid w:val="00DB1615"/>
    <w:rsid w:val="00DB4168"/>
    <w:rsid w:val="00DB5EC5"/>
    <w:rsid w:val="00DB7C3C"/>
    <w:rsid w:val="00DC02F3"/>
    <w:rsid w:val="00DC0C29"/>
    <w:rsid w:val="00DC1F99"/>
    <w:rsid w:val="00DC57F1"/>
    <w:rsid w:val="00DC70F1"/>
    <w:rsid w:val="00DC7C06"/>
    <w:rsid w:val="00DD4966"/>
    <w:rsid w:val="00DD4F20"/>
    <w:rsid w:val="00DD554C"/>
    <w:rsid w:val="00DD63E6"/>
    <w:rsid w:val="00DD69D2"/>
    <w:rsid w:val="00DD69E3"/>
    <w:rsid w:val="00DD7ADE"/>
    <w:rsid w:val="00DD7DF9"/>
    <w:rsid w:val="00DE21EC"/>
    <w:rsid w:val="00DE2C8C"/>
    <w:rsid w:val="00DE3632"/>
    <w:rsid w:val="00DE3756"/>
    <w:rsid w:val="00DE3C51"/>
    <w:rsid w:val="00DE3D72"/>
    <w:rsid w:val="00DE3E39"/>
    <w:rsid w:val="00DE4984"/>
    <w:rsid w:val="00DE7CE1"/>
    <w:rsid w:val="00DE7E6E"/>
    <w:rsid w:val="00DF005A"/>
    <w:rsid w:val="00DF1382"/>
    <w:rsid w:val="00DF1947"/>
    <w:rsid w:val="00DF34AE"/>
    <w:rsid w:val="00DF5174"/>
    <w:rsid w:val="00DF70B4"/>
    <w:rsid w:val="00DF7C21"/>
    <w:rsid w:val="00DF7CB4"/>
    <w:rsid w:val="00E005FF"/>
    <w:rsid w:val="00E03F38"/>
    <w:rsid w:val="00E063FB"/>
    <w:rsid w:val="00E074B5"/>
    <w:rsid w:val="00E10423"/>
    <w:rsid w:val="00E10F72"/>
    <w:rsid w:val="00E1724F"/>
    <w:rsid w:val="00E21850"/>
    <w:rsid w:val="00E222EF"/>
    <w:rsid w:val="00E24827"/>
    <w:rsid w:val="00E24D3F"/>
    <w:rsid w:val="00E2588C"/>
    <w:rsid w:val="00E270BA"/>
    <w:rsid w:val="00E3115E"/>
    <w:rsid w:val="00E31978"/>
    <w:rsid w:val="00E33003"/>
    <w:rsid w:val="00E37B9F"/>
    <w:rsid w:val="00E43DBC"/>
    <w:rsid w:val="00E44A0E"/>
    <w:rsid w:val="00E45639"/>
    <w:rsid w:val="00E45934"/>
    <w:rsid w:val="00E46624"/>
    <w:rsid w:val="00E50905"/>
    <w:rsid w:val="00E52273"/>
    <w:rsid w:val="00E54074"/>
    <w:rsid w:val="00E55786"/>
    <w:rsid w:val="00E610D0"/>
    <w:rsid w:val="00E6112C"/>
    <w:rsid w:val="00E643BB"/>
    <w:rsid w:val="00E65A8D"/>
    <w:rsid w:val="00E6677E"/>
    <w:rsid w:val="00E66E22"/>
    <w:rsid w:val="00E670A2"/>
    <w:rsid w:val="00E7093C"/>
    <w:rsid w:val="00E70F5E"/>
    <w:rsid w:val="00E71ABD"/>
    <w:rsid w:val="00E73EEA"/>
    <w:rsid w:val="00E743D9"/>
    <w:rsid w:val="00E75DFB"/>
    <w:rsid w:val="00E81D57"/>
    <w:rsid w:val="00E862F7"/>
    <w:rsid w:val="00E921FF"/>
    <w:rsid w:val="00E93BA9"/>
    <w:rsid w:val="00E93E6B"/>
    <w:rsid w:val="00E946C1"/>
    <w:rsid w:val="00E97518"/>
    <w:rsid w:val="00EA0351"/>
    <w:rsid w:val="00EA0E1E"/>
    <w:rsid w:val="00EA5045"/>
    <w:rsid w:val="00EA5BDE"/>
    <w:rsid w:val="00EA6E19"/>
    <w:rsid w:val="00EA7638"/>
    <w:rsid w:val="00EB1A32"/>
    <w:rsid w:val="00EB26B5"/>
    <w:rsid w:val="00EB4CB2"/>
    <w:rsid w:val="00EB755C"/>
    <w:rsid w:val="00EB7CDC"/>
    <w:rsid w:val="00EC0339"/>
    <w:rsid w:val="00EC2FC7"/>
    <w:rsid w:val="00EC319B"/>
    <w:rsid w:val="00EC328F"/>
    <w:rsid w:val="00EC4AC7"/>
    <w:rsid w:val="00EC4D68"/>
    <w:rsid w:val="00EC5269"/>
    <w:rsid w:val="00ED0819"/>
    <w:rsid w:val="00ED4F24"/>
    <w:rsid w:val="00ED669E"/>
    <w:rsid w:val="00ED6ED1"/>
    <w:rsid w:val="00EE03B3"/>
    <w:rsid w:val="00EE19CA"/>
    <w:rsid w:val="00EE2B43"/>
    <w:rsid w:val="00EE2CAB"/>
    <w:rsid w:val="00EE402D"/>
    <w:rsid w:val="00EE7783"/>
    <w:rsid w:val="00EF32C8"/>
    <w:rsid w:val="00EF35CB"/>
    <w:rsid w:val="00EF36EC"/>
    <w:rsid w:val="00EF41BC"/>
    <w:rsid w:val="00EF785B"/>
    <w:rsid w:val="00F00998"/>
    <w:rsid w:val="00F00EBD"/>
    <w:rsid w:val="00F04202"/>
    <w:rsid w:val="00F0546A"/>
    <w:rsid w:val="00F0563C"/>
    <w:rsid w:val="00F05E2E"/>
    <w:rsid w:val="00F07DFB"/>
    <w:rsid w:val="00F106AC"/>
    <w:rsid w:val="00F11F22"/>
    <w:rsid w:val="00F12046"/>
    <w:rsid w:val="00F13FDF"/>
    <w:rsid w:val="00F148D3"/>
    <w:rsid w:val="00F154AB"/>
    <w:rsid w:val="00F16723"/>
    <w:rsid w:val="00F16E63"/>
    <w:rsid w:val="00F17E13"/>
    <w:rsid w:val="00F267A6"/>
    <w:rsid w:val="00F310A5"/>
    <w:rsid w:val="00F33D21"/>
    <w:rsid w:val="00F342F2"/>
    <w:rsid w:val="00F350E6"/>
    <w:rsid w:val="00F3594C"/>
    <w:rsid w:val="00F412CD"/>
    <w:rsid w:val="00F43B02"/>
    <w:rsid w:val="00F43BF9"/>
    <w:rsid w:val="00F45D0C"/>
    <w:rsid w:val="00F5157F"/>
    <w:rsid w:val="00F51A8A"/>
    <w:rsid w:val="00F53861"/>
    <w:rsid w:val="00F60965"/>
    <w:rsid w:val="00F6467F"/>
    <w:rsid w:val="00F66219"/>
    <w:rsid w:val="00F71257"/>
    <w:rsid w:val="00F71ED9"/>
    <w:rsid w:val="00F725AF"/>
    <w:rsid w:val="00F726C9"/>
    <w:rsid w:val="00F754CC"/>
    <w:rsid w:val="00F75729"/>
    <w:rsid w:val="00F76F1F"/>
    <w:rsid w:val="00F8361C"/>
    <w:rsid w:val="00F92202"/>
    <w:rsid w:val="00F9264E"/>
    <w:rsid w:val="00F92A58"/>
    <w:rsid w:val="00F92C05"/>
    <w:rsid w:val="00F92EDD"/>
    <w:rsid w:val="00F940D6"/>
    <w:rsid w:val="00F948FE"/>
    <w:rsid w:val="00F94F5F"/>
    <w:rsid w:val="00F96DD0"/>
    <w:rsid w:val="00FA756A"/>
    <w:rsid w:val="00FB2679"/>
    <w:rsid w:val="00FB72A6"/>
    <w:rsid w:val="00FD07C9"/>
    <w:rsid w:val="00FD1E45"/>
    <w:rsid w:val="00FD27B7"/>
    <w:rsid w:val="00FD3398"/>
    <w:rsid w:val="00FD3F1D"/>
    <w:rsid w:val="00FD687D"/>
    <w:rsid w:val="00FD6E31"/>
    <w:rsid w:val="00FE00B5"/>
    <w:rsid w:val="00FE34FE"/>
    <w:rsid w:val="00FE360D"/>
    <w:rsid w:val="00FE7273"/>
    <w:rsid w:val="00FE7E30"/>
    <w:rsid w:val="00FF0E73"/>
    <w:rsid w:val="00FF4A6D"/>
    <w:rsid w:val="00FF7025"/>
    <w:rsid w:val="00FF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AF8FDB3"/>
  <w15:docId w15:val="{50B9B36D-0741-4B90-A3D8-8F3970324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F37"/>
    <w:pPr>
      <w:spacing w:before="60" w:after="60"/>
    </w:pPr>
    <w:rPr>
      <w:rFonts w:ascii="Arial" w:hAnsi="Arial"/>
      <w:szCs w:val="24"/>
      <w:lang w:eastAsia="de-DE"/>
    </w:rPr>
  </w:style>
  <w:style w:type="paragraph" w:styleId="Titre1">
    <w:name w:val="heading 1"/>
    <w:basedOn w:val="Normal"/>
    <w:next w:val="BITTextkrper"/>
    <w:qFormat/>
    <w:rsid w:val="00B93AED"/>
    <w:pPr>
      <w:keepNext/>
      <w:pageBreakBefore/>
      <w:numPr>
        <w:numId w:val="3"/>
      </w:numPr>
      <w:tabs>
        <w:tab w:val="left" w:pos="851"/>
      </w:tabs>
      <w:spacing w:before="520" w:after="260"/>
      <w:outlineLvl w:val="0"/>
    </w:pPr>
    <w:rPr>
      <w:rFonts w:cs="Arial"/>
      <w:b/>
      <w:bCs/>
      <w:sz w:val="36"/>
      <w:lang w:val="fr-CH"/>
    </w:rPr>
  </w:style>
  <w:style w:type="paragraph" w:styleId="Titre2">
    <w:name w:val="heading 2"/>
    <w:basedOn w:val="Normal"/>
    <w:next w:val="BITTextkrper"/>
    <w:link w:val="Titre2Car"/>
    <w:qFormat/>
    <w:rsid w:val="00B93AED"/>
    <w:pPr>
      <w:keepNext/>
      <w:numPr>
        <w:ilvl w:val="1"/>
        <w:numId w:val="3"/>
      </w:numPr>
      <w:tabs>
        <w:tab w:val="left" w:pos="851"/>
      </w:tabs>
      <w:spacing w:before="520" w:after="260"/>
      <w:outlineLvl w:val="1"/>
    </w:pPr>
    <w:rPr>
      <w:b/>
      <w:bCs/>
      <w:sz w:val="28"/>
      <w:lang w:val="fr-CH"/>
    </w:rPr>
  </w:style>
  <w:style w:type="paragraph" w:styleId="Titre3">
    <w:name w:val="heading 3"/>
    <w:basedOn w:val="Normal"/>
    <w:next w:val="BITTextkrper"/>
    <w:link w:val="Titre3Car"/>
    <w:qFormat/>
    <w:rsid w:val="00724698"/>
    <w:pPr>
      <w:keepNext/>
      <w:numPr>
        <w:ilvl w:val="2"/>
        <w:numId w:val="3"/>
      </w:numPr>
      <w:spacing w:before="520" w:after="260"/>
      <w:outlineLvl w:val="2"/>
    </w:pPr>
    <w:rPr>
      <w:rFonts w:cs="Arial"/>
      <w:b/>
      <w:bCs/>
      <w:sz w:val="24"/>
      <w:lang w:val="fr-CH"/>
    </w:rPr>
  </w:style>
  <w:style w:type="paragraph" w:styleId="Titre4">
    <w:name w:val="heading 4"/>
    <w:basedOn w:val="Normal"/>
    <w:next w:val="BITTextkrper"/>
    <w:link w:val="Titre4Car"/>
    <w:qFormat/>
    <w:rsid w:val="003467B5"/>
    <w:pPr>
      <w:keepNext/>
      <w:numPr>
        <w:ilvl w:val="3"/>
        <w:numId w:val="3"/>
      </w:numPr>
      <w:spacing w:before="240" w:after="240"/>
      <w:ind w:left="862" w:hanging="862"/>
      <w:outlineLvl w:val="3"/>
    </w:pPr>
    <w:rPr>
      <w:b/>
      <w:bCs/>
      <w:sz w:val="22"/>
      <w:szCs w:val="28"/>
      <w:lang w:val="fr-CH"/>
    </w:rPr>
  </w:style>
  <w:style w:type="paragraph" w:styleId="Titre5">
    <w:name w:val="heading 5"/>
    <w:basedOn w:val="Normal"/>
    <w:next w:val="BITTextkrper"/>
    <w:link w:val="Titre5Car"/>
    <w:qFormat/>
    <w:rsid w:val="006F1A78"/>
    <w:pPr>
      <w:numPr>
        <w:ilvl w:val="4"/>
        <w:numId w:val="3"/>
      </w:numPr>
      <w:spacing w:before="240"/>
      <w:outlineLvl w:val="4"/>
    </w:pPr>
    <w:rPr>
      <w:b/>
      <w:bCs/>
      <w:i/>
      <w:iCs/>
      <w:sz w:val="22"/>
      <w:szCs w:val="26"/>
    </w:rPr>
  </w:style>
  <w:style w:type="paragraph" w:styleId="Titre6">
    <w:name w:val="heading 6"/>
    <w:basedOn w:val="Normal"/>
    <w:next w:val="Normal"/>
    <w:qFormat/>
    <w:rsid w:val="006F1A78"/>
    <w:pPr>
      <w:numPr>
        <w:ilvl w:val="5"/>
        <w:numId w:val="3"/>
      </w:numPr>
      <w:spacing w:before="24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6F1A78"/>
    <w:pPr>
      <w:numPr>
        <w:ilvl w:val="6"/>
        <w:numId w:val="3"/>
      </w:numPr>
      <w:spacing w:before="240"/>
      <w:outlineLvl w:val="6"/>
    </w:pPr>
    <w:rPr>
      <w:sz w:val="22"/>
    </w:rPr>
  </w:style>
  <w:style w:type="paragraph" w:styleId="Titre8">
    <w:name w:val="heading 8"/>
    <w:basedOn w:val="Normal"/>
    <w:next w:val="Normal"/>
    <w:qFormat/>
    <w:rsid w:val="006F1A78"/>
    <w:pPr>
      <w:numPr>
        <w:ilvl w:val="7"/>
        <w:numId w:val="3"/>
      </w:numPr>
      <w:spacing w:before="240"/>
      <w:outlineLvl w:val="7"/>
    </w:pPr>
    <w:rPr>
      <w:iCs/>
      <w:sz w:val="22"/>
    </w:rPr>
  </w:style>
  <w:style w:type="paragraph" w:styleId="Titre9">
    <w:name w:val="heading 9"/>
    <w:basedOn w:val="Normal"/>
    <w:next w:val="Normal"/>
    <w:qFormat/>
    <w:rsid w:val="006F1A78"/>
    <w:pPr>
      <w:numPr>
        <w:ilvl w:val="8"/>
        <w:numId w:val="3"/>
      </w:numPr>
      <w:spacing w:before="240"/>
      <w:outlineLvl w:val="8"/>
    </w:pPr>
    <w:rPr>
      <w:rFonts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ITTextkrper">
    <w:name w:val="_BIT_Textkörper"/>
    <w:basedOn w:val="Normal"/>
    <w:rsid w:val="00012DC0"/>
    <w:pPr>
      <w:suppressAutoHyphens/>
      <w:spacing w:before="240" w:after="260"/>
    </w:pPr>
    <w:rPr>
      <w:sz w:val="22"/>
      <w:lang w:val="fr-FR"/>
    </w:rPr>
  </w:style>
  <w:style w:type="paragraph" w:styleId="En-tte">
    <w:name w:val="header"/>
    <w:basedOn w:val="Normal"/>
    <w:link w:val="En-tteCar"/>
    <w:rsid w:val="006F1A78"/>
    <w:pPr>
      <w:suppressAutoHyphens/>
      <w:spacing w:line="200" w:lineRule="exact"/>
    </w:pPr>
    <w:rPr>
      <w:noProof/>
      <w:sz w:val="15"/>
      <w:lang w:eastAsia="de-CH"/>
    </w:rPr>
  </w:style>
  <w:style w:type="paragraph" w:styleId="Pieddepage">
    <w:name w:val="footer"/>
    <w:basedOn w:val="Normal"/>
    <w:rsid w:val="006F1A78"/>
    <w:pPr>
      <w:suppressAutoHyphens/>
      <w:spacing w:line="200" w:lineRule="exact"/>
    </w:pPr>
    <w:rPr>
      <w:noProof/>
      <w:sz w:val="15"/>
      <w:szCs w:val="15"/>
      <w:lang w:eastAsia="de-CH"/>
    </w:rPr>
  </w:style>
  <w:style w:type="paragraph" w:customStyle="1" w:styleId="CDBSeite">
    <w:name w:val="CDB_Seite"/>
    <w:basedOn w:val="Normal"/>
    <w:rsid w:val="006F1A78"/>
    <w:pPr>
      <w:suppressAutoHyphens/>
      <w:spacing w:line="200" w:lineRule="exact"/>
      <w:jc w:val="right"/>
    </w:pPr>
    <w:rPr>
      <w:sz w:val="14"/>
      <w:szCs w:val="14"/>
    </w:rPr>
  </w:style>
  <w:style w:type="paragraph" w:customStyle="1" w:styleId="CDBLogo">
    <w:name w:val="CDB_Logo"/>
    <w:rsid w:val="006F1A78"/>
    <w:rPr>
      <w:rFonts w:ascii="Arial" w:hAnsi="Arial"/>
      <w:noProof/>
      <w:sz w:val="15"/>
    </w:rPr>
  </w:style>
  <w:style w:type="paragraph" w:styleId="Titre">
    <w:name w:val="Title"/>
    <w:basedOn w:val="Normal"/>
    <w:next w:val="Normal"/>
    <w:link w:val="TitreCar"/>
    <w:uiPriority w:val="10"/>
    <w:qFormat/>
    <w:rsid w:val="006F1A78"/>
    <w:pPr>
      <w:spacing w:line="480" w:lineRule="exact"/>
      <w:outlineLvl w:val="0"/>
    </w:pPr>
    <w:rPr>
      <w:rFonts w:cs="Arial"/>
      <w:b/>
      <w:bCs/>
      <w:kern w:val="28"/>
      <w:sz w:val="42"/>
      <w:szCs w:val="32"/>
    </w:rPr>
  </w:style>
  <w:style w:type="paragraph" w:styleId="Sous-titre">
    <w:name w:val="Subtitle"/>
    <w:basedOn w:val="Titre"/>
    <w:next w:val="Normal"/>
    <w:qFormat/>
    <w:rsid w:val="006F1A78"/>
    <w:pPr>
      <w:outlineLvl w:val="1"/>
    </w:pPr>
    <w:rPr>
      <w:b w:val="0"/>
      <w:szCs w:val="24"/>
    </w:rPr>
  </w:style>
  <w:style w:type="paragraph" w:customStyle="1" w:styleId="CDBPlatzhalter">
    <w:name w:val="CDB_Platzhalter"/>
    <w:basedOn w:val="Normal"/>
    <w:rsid w:val="006F1A78"/>
    <w:rPr>
      <w:sz w:val="2"/>
      <w:szCs w:val="2"/>
    </w:rPr>
  </w:style>
  <w:style w:type="paragraph" w:customStyle="1" w:styleId="CDBKopfDept">
    <w:name w:val="CDB_KopfDept"/>
    <w:basedOn w:val="Normal"/>
    <w:rsid w:val="006F1A78"/>
    <w:pPr>
      <w:suppressAutoHyphens/>
      <w:spacing w:after="100" w:line="200" w:lineRule="exact"/>
    </w:pPr>
    <w:rPr>
      <w:noProof/>
      <w:sz w:val="15"/>
    </w:rPr>
  </w:style>
  <w:style w:type="paragraph" w:customStyle="1" w:styleId="CDBKopfFett">
    <w:name w:val="CDB_KopfFett"/>
    <w:basedOn w:val="Normal"/>
    <w:rsid w:val="006F1A78"/>
    <w:pPr>
      <w:suppressAutoHyphens/>
      <w:spacing w:line="200" w:lineRule="exact"/>
    </w:pPr>
    <w:rPr>
      <w:b/>
      <w:noProof/>
      <w:sz w:val="15"/>
    </w:rPr>
  </w:style>
  <w:style w:type="paragraph" w:customStyle="1" w:styleId="CDBHierarchie">
    <w:name w:val="CDB_Hierarchie"/>
    <w:basedOn w:val="En-tte"/>
    <w:rsid w:val="006F1A78"/>
  </w:style>
  <w:style w:type="paragraph" w:styleId="TM4">
    <w:name w:val="toc 4"/>
    <w:basedOn w:val="Normal"/>
    <w:next w:val="Normal"/>
    <w:semiHidden/>
    <w:rsid w:val="006F1A78"/>
    <w:pPr>
      <w:tabs>
        <w:tab w:val="left" w:pos="1701"/>
        <w:tab w:val="right" w:leader="dot" w:pos="9072"/>
      </w:tabs>
    </w:pPr>
    <w:rPr>
      <w:noProof/>
      <w:sz w:val="22"/>
      <w:szCs w:val="22"/>
    </w:rPr>
  </w:style>
  <w:style w:type="paragraph" w:customStyle="1" w:styleId="CDBTitel">
    <w:name w:val="CDB_Titel"/>
    <w:basedOn w:val="Normal"/>
    <w:rsid w:val="00875846"/>
    <w:pPr>
      <w:spacing w:after="480"/>
    </w:pPr>
    <w:rPr>
      <w:b/>
      <w:sz w:val="44"/>
    </w:rPr>
  </w:style>
  <w:style w:type="paragraph" w:customStyle="1" w:styleId="CDBUntertitel">
    <w:name w:val="CDB_Untertitel"/>
    <w:basedOn w:val="Normal"/>
    <w:rsid w:val="006F1A78"/>
    <w:pPr>
      <w:spacing w:after="200" w:line="480" w:lineRule="exact"/>
    </w:pPr>
    <w:rPr>
      <w:sz w:val="42"/>
    </w:rPr>
  </w:style>
  <w:style w:type="paragraph" w:customStyle="1" w:styleId="CDBBerichtTitle">
    <w:name w:val="CDB_BerichtTitle"/>
    <w:basedOn w:val="Normal"/>
    <w:rsid w:val="006F1A78"/>
    <w:pPr>
      <w:spacing w:after="480" w:line="480" w:lineRule="exact"/>
    </w:pPr>
    <w:rPr>
      <w:b/>
      <w:sz w:val="42"/>
    </w:rPr>
  </w:style>
  <w:style w:type="paragraph" w:customStyle="1" w:styleId="CDBuLinie">
    <w:name w:val="CDB_uLinie"/>
    <w:basedOn w:val="Normal"/>
    <w:rsid w:val="006F1A78"/>
    <w:pPr>
      <w:pBdr>
        <w:bottom w:val="single" w:sz="4" w:space="1" w:color="auto"/>
      </w:pBdr>
      <w:spacing w:after="320"/>
      <w:ind w:left="28" w:right="28"/>
    </w:pPr>
    <w:rPr>
      <w:noProof/>
      <w:sz w:val="15"/>
      <w:szCs w:val="15"/>
    </w:rPr>
  </w:style>
  <w:style w:type="paragraph" w:customStyle="1" w:styleId="CDBTextkrper">
    <w:name w:val="CDB_Textkörper"/>
    <w:basedOn w:val="Normal"/>
    <w:rsid w:val="006F1A78"/>
    <w:pPr>
      <w:spacing w:after="260"/>
    </w:pPr>
    <w:rPr>
      <w:sz w:val="22"/>
    </w:rPr>
  </w:style>
  <w:style w:type="paragraph" w:customStyle="1" w:styleId="CDBTextkrperBoldChar">
    <w:name w:val="CDB_Textkörper Bold Char"/>
    <w:basedOn w:val="Normal"/>
    <w:rsid w:val="006F1A78"/>
    <w:rPr>
      <w:b/>
      <w:bCs/>
      <w:sz w:val="22"/>
    </w:rPr>
  </w:style>
  <w:style w:type="paragraph" w:customStyle="1" w:styleId="CDBDatum">
    <w:name w:val="CDB_Datum"/>
    <w:basedOn w:val="Normal"/>
    <w:rsid w:val="006F1A78"/>
  </w:style>
  <w:style w:type="paragraph" w:customStyle="1" w:styleId="CDBPfad">
    <w:name w:val="CDB_Pfad"/>
    <w:basedOn w:val="Normal"/>
    <w:rsid w:val="006F1A78"/>
    <w:pPr>
      <w:spacing w:line="160" w:lineRule="exact"/>
    </w:pPr>
    <w:rPr>
      <w:noProof/>
      <w:sz w:val="12"/>
      <w:szCs w:val="12"/>
    </w:rPr>
  </w:style>
  <w:style w:type="paragraph" w:customStyle="1" w:styleId="BITTabelle">
    <w:name w:val="_BIT_Tabelle"/>
    <w:basedOn w:val="Normal"/>
    <w:rsid w:val="00E6677E"/>
    <w:pPr>
      <w:tabs>
        <w:tab w:val="left" w:pos="709"/>
        <w:tab w:val="left" w:pos="1418"/>
        <w:tab w:val="left" w:pos="2126"/>
        <w:tab w:val="left" w:pos="2835"/>
        <w:tab w:val="left" w:pos="3544"/>
        <w:tab w:val="left" w:pos="4253"/>
      </w:tabs>
      <w:suppressAutoHyphens/>
      <w:spacing w:before="40" w:after="40"/>
    </w:pPr>
    <w:rPr>
      <w:lang w:val="fr-CH" w:eastAsia="en-US"/>
    </w:rPr>
  </w:style>
  <w:style w:type="paragraph" w:styleId="TM1">
    <w:name w:val="toc 1"/>
    <w:basedOn w:val="Normal"/>
    <w:next w:val="Normal"/>
    <w:uiPriority w:val="39"/>
    <w:rsid w:val="006F1A78"/>
    <w:pPr>
      <w:tabs>
        <w:tab w:val="left" w:pos="851"/>
        <w:tab w:val="right" w:leader="dot" w:pos="9072"/>
      </w:tabs>
      <w:spacing w:before="120"/>
    </w:pPr>
    <w:rPr>
      <w:b/>
      <w:bCs/>
      <w:sz w:val="22"/>
    </w:rPr>
  </w:style>
  <w:style w:type="paragraph" w:styleId="TM2">
    <w:name w:val="toc 2"/>
    <w:basedOn w:val="Normal"/>
    <w:next w:val="Normal"/>
    <w:uiPriority w:val="39"/>
    <w:rsid w:val="006F1A78"/>
    <w:pPr>
      <w:tabs>
        <w:tab w:val="left" w:pos="1134"/>
        <w:tab w:val="right" w:leader="dot" w:pos="9072"/>
      </w:tabs>
    </w:pPr>
    <w:rPr>
      <w:noProof/>
      <w:sz w:val="22"/>
      <w:szCs w:val="28"/>
    </w:rPr>
  </w:style>
  <w:style w:type="paragraph" w:customStyle="1" w:styleId="BITZwischentitel">
    <w:name w:val="_BIT_Zwischentitel"/>
    <w:basedOn w:val="Normal"/>
    <w:next w:val="BITTextkrper"/>
    <w:rsid w:val="006F1A78"/>
    <w:pPr>
      <w:spacing w:before="120"/>
    </w:pPr>
    <w:rPr>
      <w:rFonts w:cs="Arial"/>
      <w:bCs/>
      <w:sz w:val="28"/>
    </w:rPr>
  </w:style>
  <w:style w:type="paragraph" w:customStyle="1" w:styleId="BITTabellentitel">
    <w:name w:val="_BIT_Tabellentitel"/>
    <w:basedOn w:val="BITTabelle"/>
    <w:next w:val="BITTabelle"/>
    <w:rsid w:val="00B93AED"/>
    <w:rPr>
      <w:b/>
      <w:bCs/>
    </w:rPr>
  </w:style>
  <w:style w:type="paragraph" w:styleId="TM3">
    <w:name w:val="toc 3"/>
    <w:basedOn w:val="Normal"/>
    <w:next w:val="Normal"/>
    <w:semiHidden/>
    <w:rsid w:val="006F1A78"/>
    <w:pPr>
      <w:tabs>
        <w:tab w:val="left" w:pos="1418"/>
        <w:tab w:val="right" w:leader="dot" w:pos="9072"/>
      </w:tabs>
    </w:pPr>
    <w:rPr>
      <w:noProof/>
      <w:sz w:val="22"/>
    </w:rPr>
  </w:style>
  <w:style w:type="character" w:styleId="Lienhypertexte">
    <w:name w:val="Hyperlink"/>
    <w:basedOn w:val="Policepardfaut"/>
    <w:uiPriority w:val="99"/>
    <w:rsid w:val="006F1A78"/>
    <w:rPr>
      <w:color w:val="0000FF"/>
      <w:u w:val="single"/>
    </w:rPr>
  </w:style>
  <w:style w:type="paragraph" w:styleId="Lgende">
    <w:name w:val="caption"/>
    <w:basedOn w:val="Normal"/>
    <w:next w:val="BITTextkrper"/>
    <w:qFormat/>
    <w:rsid w:val="00BF603E"/>
    <w:pPr>
      <w:spacing w:before="0" w:after="260"/>
      <w:jc w:val="center"/>
    </w:pPr>
    <w:rPr>
      <w:bCs/>
      <w:i/>
    </w:rPr>
  </w:style>
  <w:style w:type="paragraph" w:customStyle="1" w:styleId="BITBullet1">
    <w:name w:val="_BIT_Bullet_1"/>
    <w:basedOn w:val="Normal"/>
    <w:rsid w:val="00B93AED"/>
    <w:pPr>
      <w:numPr>
        <w:numId w:val="4"/>
      </w:numPr>
      <w:suppressAutoHyphens/>
      <w:spacing w:after="130"/>
      <w:ind w:left="357" w:hanging="357"/>
    </w:pPr>
    <w:rPr>
      <w:rFonts w:cs="Arial"/>
      <w:sz w:val="22"/>
      <w:lang w:val="fr-CH"/>
    </w:rPr>
  </w:style>
  <w:style w:type="paragraph" w:customStyle="1" w:styleId="BITBullet2">
    <w:name w:val="_BIT_Bullet_2"/>
    <w:basedOn w:val="Normal"/>
    <w:rsid w:val="006F1A78"/>
    <w:pPr>
      <w:tabs>
        <w:tab w:val="left" w:pos="357"/>
        <w:tab w:val="num" w:pos="717"/>
      </w:tabs>
      <w:spacing w:after="130"/>
      <w:ind w:left="714" w:hanging="357"/>
    </w:pPr>
    <w:rPr>
      <w:sz w:val="22"/>
    </w:rPr>
  </w:style>
  <w:style w:type="character" w:customStyle="1" w:styleId="BITTextkrperfettChar">
    <w:name w:val="_BIT_Textkörper_fett Char"/>
    <w:basedOn w:val="Policepardfaut"/>
    <w:rsid w:val="006F1A78"/>
    <w:rPr>
      <w:rFonts w:ascii="Arial" w:hAnsi="Arial"/>
      <w:b/>
      <w:sz w:val="22"/>
      <w:szCs w:val="24"/>
      <w:lang w:val="de-CH" w:eastAsia="de-DE" w:bidi="ar-SA"/>
    </w:rPr>
  </w:style>
  <w:style w:type="character" w:customStyle="1" w:styleId="BITTextkrperkursivChar">
    <w:name w:val="_BIT_Textkörper_kursiv Char"/>
    <w:basedOn w:val="Policepardfaut"/>
    <w:rsid w:val="006F1A78"/>
    <w:rPr>
      <w:rFonts w:ascii="Arial" w:hAnsi="Arial"/>
      <w:i/>
      <w:sz w:val="22"/>
      <w:szCs w:val="24"/>
      <w:lang w:val="de-CH" w:eastAsia="de-DE" w:bidi="ar-SA"/>
    </w:rPr>
  </w:style>
  <w:style w:type="paragraph" w:customStyle="1" w:styleId="BITTabelleBullet">
    <w:name w:val="_BIT_Tabelle_Bullet"/>
    <w:basedOn w:val="Normal"/>
    <w:rsid w:val="005F4876"/>
    <w:pPr>
      <w:numPr>
        <w:numId w:val="2"/>
      </w:numPr>
      <w:tabs>
        <w:tab w:val="clear" w:pos="720"/>
        <w:tab w:val="left" w:pos="357"/>
      </w:tabs>
      <w:suppressAutoHyphens/>
      <w:spacing w:before="40" w:after="40"/>
      <w:ind w:left="357" w:hanging="357"/>
    </w:pPr>
    <w:rPr>
      <w:lang w:val="fr-CH"/>
    </w:rPr>
  </w:style>
  <w:style w:type="paragraph" w:customStyle="1" w:styleId="CDBTitelFolgeseiten">
    <w:name w:val="CDB_TitelFolgeseiten"/>
    <w:basedOn w:val="CDBKopfFett"/>
    <w:rsid w:val="006F1A78"/>
    <w:rPr>
      <w:sz w:val="20"/>
    </w:rPr>
  </w:style>
  <w:style w:type="paragraph" w:customStyle="1" w:styleId="CDBAutor">
    <w:name w:val="CDB_Autor"/>
    <w:basedOn w:val="Normal"/>
    <w:rsid w:val="006F1A78"/>
    <w:pPr>
      <w:tabs>
        <w:tab w:val="left" w:pos="4253"/>
      </w:tabs>
    </w:pPr>
    <w:rPr>
      <w:b/>
      <w:bCs/>
      <w:sz w:val="22"/>
    </w:rPr>
  </w:style>
  <w:style w:type="paragraph" w:styleId="TM5">
    <w:name w:val="toc 5"/>
    <w:basedOn w:val="Normal"/>
    <w:next w:val="Normal"/>
    <w:autoRedefine/>
    <w:semiHidden/>
    <w:rsid w:val="006F1A78"/>
    <w:pPr>
      <w:ind w:left="800"/>
    </w:pPr>
  </w:style>
  <w:style w:type="paragraph" w:styleId="TM6">
    <w:name w:val="toc 6"/>
    <w:basedOn w:val="Normal"/>
    <w:next w:val="Normal"/>
    <w:autoRedefine/>
    <w:semiHidden/>
    <w:rsid w:val="006F1A78"/>
    <w:pPr>
      <w:ind w:left="1000"/>
    </w:pPr>
  </w:style>
  <w:style w:type="paragraph" w:styleId="TM7">
    <w:name w:val="toc 7"/>
    <w:basedOn w:val="Normal"/>
    <w:next w:val="Normal"/>
    <w:autoRedefine/>
    <w:semiHidden/>
    <w:rsid w:val="006F1A78"/>
    <w:pPr>
      <w:ind w:left="1200"/>
    </w:pPr>
  </w:style>
  <w:style w:type="paragraph" w:styleId="TM8">
    <w:name w:val="toc 8"/>
    <w:basedOn w:val="Normal"/>
    <w:next w:val="Normal"/>
    <w:autoRedefine/>
    <w:semiHidden/>
    <w:rsid w:val="006F1A78"/>
    <w:pPr>
      <w:ind w:left="1400"/>
    </w:pPr>
  </w:style>
  <w:style w:type="paragraph" w:styleId="TM9">
    <w:name w:val="toc 9"/>
    <w:basedOn w:val="Normal"/>
    <w:next w:val="Normal"/>
    <w:autoRedefine/>
    <w:semiHidden/>
    <w:rsid w:val="006F1A78"/>
    <w:pPr>
      <w:ind w:left="1600"/>
    </w:pPr>
  </w:style>
  <w:style w:type="paragraph" w:customStyle="1" w:styleId="BITStatus">
    <w:name w:val="_BIT_Status"/>
    <w:basedOn w:val="Normal"/>
    <w:rsid w:val="006F1A78"/>
    <w:pPr>
      <w:tabs>
        <w:tab w:val="left" w:pos="2835"/>
        <w:tab w:val="left" w:pos="5103"/>
        <w:tab w:val="left" w:pos="7371"/>
      </w:tabs>
    </w:pPr>
    <w:rPr>
      <w:sz w:val="22"/>
    </w:rPr>
  </w:style>
  <w:style w:type="paragraph" w:customStyle="1" w:styleId="BITProjektidentifikation">
    <w:name w:val="_BIT_Projektidentifikation"/>
    <w:basedOn w:val="Normal"/>
    <w:rsid w:val="006F1A78"/>
    <w:pPr>
      <w:tabs>
        <w:tab w:val="left" w:pos="2835"/>
      </w:tabs>
      <w:spacing w:before="120"/>
    </w:pPr>
    <w:rPr>
      <w:rFonts w:cs="Arial"/>
      <w:b/>
      <w:bCs/>
      <w:sz w:val="22"/>
    </w:rPr>
  </w:style>
  <w:style w:type="paragraph" w:customStyle="1" w:styleId="Logo">
    <w:name w:val="Logo"/>
    <w:rsid w:val="00D344D9"/>
    <w:rPr>
      <w:rFonts w:ascii="Arial" w:hAnsi="Arial"/>
      <w:noProof/>
      <w:sz w:val="15"/>
    </w:rPr>
  </w:style>
  <w:style w:type="paragraph" w:customStyle="1" w:styleId="Tabelleninhalt">
    <w:name w:val="Tabelleninhalt"/>
    <w:basedOn w:val="Normal"/>
    <w:rsid w:val="00D344D9"/>
    <w:pPr>
      <w:keepLines/>
    </w:pPr>
    <w:rPr>
      <w:rFonts w:cs="Arial"/>
      <w:szCs w:val="20"/>
    </w:rPr>
  </w:style>
  <w:style w:type="character" w:customStyle="1" w:styleId="Hinweistext">
    <w:name w:val="Hinweistext"/>
    <w:basedOn w:val="Policepardfaut"/>
    <w:rsid w:val="00D344D9"/>
    <w:rPr>
      <w:rFonts w:ascii="Arial" w:hAnsi="Arial" w:cs="Arial"/>
      <w:i/>
      <w:vanish/>
      <w:color w:val="0000FF"/>
      <w:sz w:val="20"/>
      <w:szCs w:val="20"/>
    </w:rPr>
  </w:style>
  <w:style w:type="paragraph" w:customStyle="1" w:styleId="HinweisAnwendung">
    <w:name w:val="Hinweis Anwendung"/>
    <w:basedOn w:val="Normal"/>
    <w:rsid w:val="00D344D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9" w:color="auto"/>
      </w:pBdr>
    </w:pPr>
    <w:rPr>
      <w:rFonts w:cs="Arial"/>
      <w:b/>
      <w:color w:val="FF0000"/>
      <w:sz w:val="24"/>
    </w:rPr>
  </w:style>
  <w:style w:type="paragraph" w:customStyle="1" w:styleId="TitelohneNummer">
    <w:name w:val="Titel ohne Nummer"/>
    <w:basedOn w:val="Titre"/>
    <w:next w:val="BITTextkrper"/>
    <w:rsid w:val="005479BD"/>
    <w:pPr>
      <w:pageBreakBefore/>
      <w:spacing w:before="600"/>
    </w:pPr>
    <w:rPr>
      <w:sz w:val="52"/>
      <w:szCs w:val="42"/>
    </w:rPr>
  </w:style>
  <w:style w:type="paragraph" w:customStyle="1" w:styleId="Verzeichnisberschrift">
    <w:name w:val="Verzeichnisüberschrift"/>
    <w:basedOn w:val="Normal"/>
    <w:rsid w:val="00875846"/>
    <w:pPr>
      <w:tabs>
        <w:tab w:val="num" w:pos="720"/>
      </w:tabs>
      <w:spacing w:before="240" w:after="120"/>
      <w:ind w:left="431" w:hanging="431"/>
    </w:pPr>
    <w:rPr>
      <w:b/>
      <w:sz w:val="36"/>
    </w:rPr>
  </w:style>
  <w:style w:type="paragraph" w:customStyle="1" w:styleId="Verzeichnisberschrift2">
    <w:name w:val="Verzeichnisüberschrift 2"/>
    <w:basedOn w:val="Normal"/>
    <w:next w:val="BITTextkrper"/>
    <w:link w:val="Verzeichnisberschrift2Char"/>
    <w:rsid w:val="00875846"/>
    <w:pPr>
      <w:numPr>
        <w:ilvl w:val="1"/>
      </w:numPr>
      <w:tabs>
        <w:tab w:val="num" w:pos="720"/>
      </w:tabs>
      <w:spacing w:before="360" w:after="120"/>
      <w:ind w:left="576" w:hanging="576"/>
    </w:pPr>
    <w:rPr>
      <w:b/>
      <w:sz w:val="28"/>
    </w:rPr>
  </w:style>
  <w:style w:type="character" w:customStyle="1" w:styleId="Verzeichnisberschrift2Char">
    <w:name w:val="Verzeichnisüberschrift 2 Char"/>
    <w:basedOn w:val="Policepardfaut"/>
    <w:link w:val="Verzeichnisberschrift2"/>
    <w:rsid w:val="008E791F"/>
    <w:rPr>
      <w:rFonts w:ascii="Arial" w:hAnsi="Arial"/>
      <w:b/>
      <w:sz w:val="28"/>
      <w:szCs w:val="24"/>
      <w:lang w:val="de-CH" w:eastAsia="de-DE" w:bidi="ar-SA"/>
    </w:rPr>
  </w:style>
  <w:style w:type="table" w:styleId="Grilledutableau">
    <w:name w:val="Table Grid"/>
    <w:basedOn w:val="TableauNormal"/>
    <w:rsid w:val="00391E8B"/>
    <w:pPr>
      <w:spacing w:before="60" w:after="6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83EAE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3EAE"/>
    <w:rPr>
      <w:rFonts w:ascii="Tahoma" w:hAnsi="Tahoma" w:cs="Tahoma"/>
      <w:sz w:val="16"/>
      <w:szCs w:val="16"/>
      <w:lang w:eastAsia="de-DE"/>
    </w:rPr>
  </w:style>
  <w:style w:type="paragraph" w:customStyle="1" w:styleId="Puce1">
    <w:name w:val="Puce 1"/>
    <w:basedOn w:val="Normal"/>
    <w:link w:val="Puce1Car"/>
    <w:rsid w:val="00030FFE"/>
    <w:pPr>
      <w:numPr>
        <w:numId w:val="6"/>
      </w:numPr>
      <w:spacing w:before="0"/>
    </w:pPr>
    <w:rPr>
      <w:rFonts w:cs="Arial"/>
      <w:sz w:val="22"/>
      <w:szCs w:val="22"/>
      <w:lang w:val="fr-FR" w:eastAsia="en-US"/>
    </w:rPr>
  </w:style>
  <w:style w:type="character" w:customStyle="1" w:styleId="Puce1Car">
    <w:name w:val="Puce 1 Car"/>
    <w:basedOn w:val="Policepardfaut"/>
    <w:link w:val="Puce1"/>
    <w:rsid w:val="00030FFE"/>
    <w:rPr>
      <w:rFonts w:ascii="Arial" w:hAnsi="Arial" w:cs="Arial"/>
      <w:sz w:val="22"/>
      <w:szCs w:val="22"/>
      <w:lang w:val="fr-FR" w:eastAsia="en-US"/>
    </w:rPr>
  </w:style>
  <w:style w:type="character" w:styleId="Textedelespacerserv">
    <w:name w:val="Placeholder Text"/>
    <w:basedOn w:val="Policepardfaut"/>
    <w:uiPriority w:val="99"/>
    <w:semiHidden/>
    <w:rsid w:val="00920673"/>
    <w:rPr>
      <w:color w:val="808080"/>
    </w:rPr>
  </w:style>
  <w:style w:type="paragraph" w:customStyle="1" w:styleId="StyleBITTabellentitel11pt">
    <w:name w:val="Style _BIT_Tabellentitel + 11 pt"/>
    <w:basedOn w:val="BITTabellentitel"/>
    <w:rsid w:val="00B93AED"/>
    <w:rPr>
      <w:sz w:val="22"/>
    </w:rPr>
  </w:style>
  <w:style w:type="character" w:customStyle="1" w:styleId="Cgras">
    <w:name w:val="C_gras"/>
    <w:basedOn w:val="Policepardfaut"/>
    <w:uiPriority w:val="1"/>
    <w:qFormat/>
    <w:rsid w:val="002F303F"/>
    <w:rPr>
      <w:b/>
    </w:rPr>
  </w:style>
  <w:style w:type="paragraph" w:customStyle="1" w:styleId="Txttabcentre">
    <w:name w:val="Txt_tab_centre"/>
    <w:basedOn w:val="Normal"/>
    <w:qFormat/>
    <w:rsid w:val="002F303F"/>
    <w:pPr>
      <w:spacing w:before="120" w:after="120"/>
      <w:jc w:val="center"/>
    </w:pPr>
    <w:rPr>
      <w:rFonts w:eastAsiaTheme="minorHAnsi" w:cstheme="minorBidi"/>
      <w:sz w:val="24"/>
      <w:szCs w:val="22"/>
      <w:lang w:val="fr-CH" w:eastAsia="en-US"/>
    </w:rPr>
  </w:style>
  <w:style w:type="character" w:customStyle="1" w:styleId="Titre3Car">
    <w:name w:val="Titre 3 Car"/>
    <w:basedOn w:val="Policepardfaut"/>
    <w:link w:val="Titre3"/>
    <w:rsid w:val="00724698"/>
    <w:rPr>
      <w:rFonts w:ascii="Arial" w:hAnsi="Arial" w:cs="Arial"/>
      <w:b/>
      <w:bCs/>
      <w:sz w:val="24"/>
      <w:szCs w:val="24"/>
      <w:lang w:val="fr-CH" w:eastAsia="de-DE"/>
    </w:rPr>
  </w:style>
  <w:style w:type="character" w:customStyle="1" w:styleId="Titre4Car">
    <w:name w:val="Titre 4 Car"/>
    <w:basedOn w:val="Policepardfaut"/>
    <w:link w:val="Titre4"/>
    <w:rsid w:val="00724698"/>
    <w:rPr>
      <w:rFonts w:ascii="Arial" w:hAnsi="Arial"/>
      <w:b/>
      <w:bCs/>
      <w:sz w:val="22"/>
      <w:szCs w:val="28"/>
      <w:lang w:val="fr-CH" w:eastAsia="de-DE"/>
    </w:rPr>
  </w:style>
  <w:style w:type="character" w:styleId="Mentionnonrsolue">
    <w:name w:val="Unresolved Mention"/>
    <w:basedOn w:val="Policepardfaut"/>
    <w:uiPriority w:val="99"/>
    <w:semiHidden/>
    <w:unhideWhenUsed/>
    <w:rsid w:val="006233D7"/>
    <w:rPr>
      <w:color w:val="605E5C"/>
      <w:shd w:val="clear" w:color="auto" w:fill="E1DFDD"/>
    </w:rPr>
  </w:style>
  <w:style w:type="paragraph" w:customStyle="1" w:styleId="Numrot">
    <w:name w:val="Numéroté"/>
    <w:basedOn w:val="BITBullet1"/>
    <w:qFormat/>
    <w:rsid w:val="00B9779D"/>
    <w:pPr>
      <w:numPr>
        <w:numId w:val="7"/>
      </w:numPr>
    </w:pPr>
  </w:style>
  <w:style w:type="paragraph" w:customStyle="1" w:styleId="Numrot2">
    <w:name w:val="Numéroté 2"/>
    <w:basedOn w:val="Numrot"/>
    <w:qFormat/>
    <w:rsid w:val="00B217EF"/>
    <w:pPr>
      <w:numPr>
        <w:numId w:val="8"/>
      </w:numPr>
    </w:pPr>
  </w:style>
  <w:style w:type="character" w:customStyle="1" w:styleId="Titre2Car">
    <w:name w:val="Titre 2 Car"/>
    <w:basedOn w:val="Policepardfaut"/>
    <w:link w:val="Titre2"/>
    <w:rsid w:val="00B179BF"/>
    <w:rPr>
      <w:rFonts w:ascii="Arial" w:hAnsi="Arial"/>
      <w:b/>
      <w:bCs/>
      <w:sz w:val="28"/>
      <w:szCs w:val="24"/>
      <w:lang w:val="fr-CH" w:eastAsia="de-DE"/>
    </w:rPr>
  </w:style>
  <w:style w:type="character" w:customStyle="1" w:styleId="En-tteCar">
    <w:name w:val="En-tête Car"/>
    <w:basedOn w:val="Policepardfaut"/>
    <w:link w:val="En-tte"/>
    <w:rsid w:val="000C7537"/>
    <w:rPr>
      <w:rFonts w:ascii="Arial" w:hAnsi="Arial"/>
      <w:noProof/>
      <w:sz w:val="15"/>
      <w:szCs w:val="24"/>
    </w:rPr>
  </w:style>
  <w:style w:type="paragraph" w:customStyle="1" w:styleId="TxtCode">
    <w:name w:val="Txt_Code"/>
    <w:basedOn w:val="BITTextkrper"/>
    <w:qFormat/>
    <w:rsid w:val="0091067D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F2F2F2" w:themeColor="background1" w:themeShade="F2" w:fill="F2F2F2" w:themeFill="background1" w:themeFillShade="F2"/>
      <w:spacing w:before="0" w:after="0"/>
    </w:pPr>
    <w:rPr>
      <w:rFonts w:ascii="Consolas" w:hAnsi="Consolas"/>
      <w:noProof/>
      <w:sz w:val="20"/>
      <w:lang w:val="de-CH"/>
    </w:rPr>
  </w:style>
  <w:style w:type="character" w:customStyle="1" w:styleId="CcodeCommentaire">
    <w:name w:val="C_code_Commentaire"/>
    <w:basedOn w:val="Policepardfaut"/>
    <w:uiPriority w:val="1"/>
    <w:qFormat/>
    <w:rsid w:val="00594D88"/>
    <w:rPr>
      <w:color w:val="76923C" w:themeColor="accent3" w:themeShade="BF"/>
      <w:lang w:val="en-US"/>
    </w:rPr>
  </w:style>
  <w:style w:type="character" w:customStyle="1" w:styleId="Titre5Car">
    <w:name w:val="Titre 5 Car"/>
    <w:basedOn w:val="Policepardfaut"/>
    <w:link w:val="Titre5"/>
    <w:rsid w:val="00C012DF"/>
    <w:rPr>
      <w:rFonts w:ascii="Arial" w:hAnsi="Arial"/>
      <w:b/>
      <w:bCs/>
      <w:i/>
      <w:iCs/>
      <w:sz w:val="22"/>
      <w:szCs w:val="26"/>
      <w:lang w:eastAsia="de-DE"/>
    </w:rPr>
  </w:style>
  <w:style w:type="character" w:customStyle="1" w:styleId="Surlign">
    <w:name w:val="Surligné"/>
    <w:basedOn w:val="Policepardfaut"/>
    <w:uiPriority w:val="1"/>
    <w:qFormat/>
    <w:rsid w:val="008A2C0D"/>
    <w:rPr>
      <w:bdr w:val="none" w:sz="0" w:space="0" w:color="auto"/>
      <w:shd w:val="clear" w:color="auto" w:fill="92D050"/>
      <w:lang w:val="fr-CH"/>
    </w:rPr>
  </w:style>
  <w:style w:type="table" w:styleId="TableauGrille1Clair-Accentuation1">
    <w:name w:val="Grid Table 1 Light Accent 1"/>
    <w:basedOn w:val="TableauNormal"/>
    <w:uiPriority w:val="46"/>
    <w:rsid w:val="00CD471F"/>
    <w:rPr>
      <w:rFonts w:asciiTheme="minorHAnsi" w:eastAsiaTheme="minorHAnsi" w:hAnsiTheme="minorHAnsi" w:cstheme="minorBidi"/>
      <w:kern w:val="2"/>
      <w:sz w:val="24"/>
      <w:szCs w:val="24"/>
      <w:lang w:val="fr-CH" w:eastAsia="en-US"/>
      <w14:ligatures w14:val="standardContextual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DC1F99"/>
    <w:pPr>
      <w:keepLines/>
      <w:pageBreakBefore w:val="0"/>
      <w:numPr>
        <w:numId w:val="0"/>
      </w:numPr>
      <w:tabs>
        <w:tab w:val="clear" w:pos="851"/>
      </w:tabs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de-CH"/>
    </w:rPr>
  </w:style>
  <w:style w:type="character" w:customStyle="1" w:styleId="TitreCar">
    <w:name w:val="Titre Car"/>
    <w:basedOn w:val="Policepardfaut"/>
    <w:link w:val="Titre"/>
    <w:uiPriority w:val="10"/>
    <w:rsid w:val="00DC1F99"/>
    <w:rPr>
      <w:rFonts w:ascii="Arial" w:hAnsi="Arial" w:cs="Arial"/>
      <w:b/>
      <w:bCs/>
      <w:kern w:val="28"/>
      <w:sz w:val="42"/>
      <w:szCs w:val="32"/>
      <w:lang w:eastAsia="de-DE"/>
    </w:rPr>
  </w:style>
  <w:style w:type="paragraph" w:styleId="Paragraphedeliste">
    <w:name w:val="List Paragraph"/>
    <w:basedOn w:val="Normal"/>
    <w:uiPriority w:val="34"/>
    <w:qFormat/>
    <w:rsid w:val="00DC1F99"/>
    <w:pPr>
      <w:spacing w:before="0" w:after="0"/>
      <w:ind w:left="720"/>
      <w:contextualSpacing/>
    </w:pPr>
    <w:rPr>
      <w:rFonts w:asciiTheme="minorHAnsi" w:eastAsiaTheme="minorHAnsi" w:hAnsiTheme="minorHAnsi" w:cstheme="minorBidi"/>
      <w:kern w:val="2"/>
      <w:sz w:val="24"/>
      <w:lang w:val="fr-CH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7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4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2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2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0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84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6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5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9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85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45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8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8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3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1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9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0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08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6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3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6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9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1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9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80760728\AppData\Local\Microsoft\Windows\Temporary%20Internet%20Files\Low\Content.IE5\7KPD8MGR\IPA_Doku-New%5b1%5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E60C6E5CC8A4262814AA29F49850A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0F4D91-3645-41C6-A279-294DB2F2D68C}"/>
      </w:docPartPr>
      <w:docPartBody>
        <w:p w:rsidR="00A419DC" w:rsidRDefault="00540217" w:rsidP="00540217">
          <w:pPr>
            <w:pStyle w:val="6E60C6E5CC8A4262814AA29F49850A7E"/>
          </w:pPr>
          <w:r w:rsidRPr="00EF7F31">
            <w:rPr>
              <w:rStyle w:val="Textedelespacerserv"/>
            </w:rPr>
            <w:t>[Auteur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217"/>
    <w:rsid w:val="00047EE5"/>
    <w:rsid w:val="00084953"/>
    <w:rsid w:val="000D7B7F"/>
    <w:rsid w:val="000E21A0"/>
    <w:rsid w:val="0014790F"/>
    <w:rsid w:val="00153955"/>
    <w:rsid w:val="00186045"/>
    <w:rsid w:val="001B6698"/>
    <w:rsid w:val="001F0E21"/>
    <w:rsid w:val="002139DC"/>
    <w:rsid w:val="00220CE6"/>
    <w:rsid w:val="00254CFE"/>
    <w:rsid w:val="00254FF1"/>
    <w:rsid w:val="00266B9C"/>
    <w:rsid w:val="002D2F6B"/>
    <w:rsid w:val="002E369C"/>
    <w:rsid w:val="00307334"/>
    <w:rsid w:val="00324E4C"/>
    <w:rsid w:val="0034015A"/>
    <w:rsid w:val="003430C8"/>
    <w:rsid w:val="003A08C8"/>
    <w:rsid w:val="003D54E1"/>
    <w:rsid w:val="00442075"/>
    <w:rsid w:val="004F7B49"/>
    <w:rsid w:val="00540217"/>
    <w:rsid w:val="006E2F75"/>
    <w:rsid w:val="00717460"/>
    <w:rsid w:val="007C0826"/>
    <w:rsid w:val="0082647C"/>
    <w:rsid w:val="00831DD5"/>
    <w:rsid w:val="008351A8"/>
    <w:rsid w:val="008E6739"/>
    <w:rsid w:val="009A24BD"/>
    <w:rsid w:val="00A22FB8"/>
    <w:rsid w:val="00A30BED"/>
    <w:rsid w:val="00A419DC"/>
    <w:rsid w:val="00A529A9"/>
    <w:rsid w:val="00A679B4"/>
    <w:rsid w:val="00AC6E47"/>
    <w:rsid w:val="00AF6687"/>
    <w:rsid w:val="00B47E5C"/>
    <w:rsid w:val="00BC344B"/>
    <w:rsid w:val="00C279C2"/>
    <w:rsid w:val="00CA05B4"/>
    <w:rsid w:val="00CB1F5C"/>
    <w:rsid w:val="00CD3F22"/>
    <w:rsid w:val="00CE2A4B"/>
    <w:rsid w:val="00D4063C"/>
    <w:rsid w:val="00DB4EF5"/>
    <w:rsid w:val="00DC4DAC"/>
    <w:rsid w:val="00DD63E6"/>
    <w:rsid w:val="00DE3756"/>
    <w:rsid w:val="00E15316"/>
    <w:rsid w:val="00E23FB3"/>
    <w:rsid w:val="00E330D6"/>
    <w:rsid w:val="00E73390"/>
    <w:rsid w:val="00EA5045"/>
    <w:rsid w:val="00EC4AC7"/>
    <w:rsid w:val="00F5157F"/>
    <w:rsid w:val="00F8402B"/>
    <w:rsid w:val="00F96DD0"/>
    <w:rsid w:val="00FE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217"/>
    <w:rPr>
      <w:rFonts w:cs="Times New Roman"/>
      <w:sz w:val="3276"/>
      <w:szCs w:val="327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40217"/>
    <w:rPr>
      <w:color w:val="808080"/>
    </w:rPr>
  </w:style>
  <w:style w:type="paragraph" w:customStyle="1" w:styleId="6E60C6E5CC8A4262814AA29F49850A7E">
    <w:name w:val="6E60C6E5CC8A4262814AA29F49850A7E"/>
    <w:rsid w:val="005402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CE9B96-CE69-4CAD-8279-54FE09697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IPA_Doku-New[1]</Template>
  <TotalTime>0</TotalTime>
  <Pages>21</Pages>
  <Words>1430</Words>
  <Characters>7869</Characters>
  <Application>Microsoft Office Word</Application>
  <DocSecurity>0</DocSecurity>
  <Lines>65</Lines>
  <Paragraphs>18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Documentation du TPI 2010</vt:lpstr>
      <vt:lpstr>Documentation du TPI 2010</vt:lpstr>
      <vt:lpstr>IPA-Dokumentation</vt:lpstr>
    </vt:vector>
  </TitlesOfParts>
  <Manager>&lt;SH&gt;</Manager>
  <Company>&lt;Numero de projet&gt;</Company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du TPI 2010</dc:title>
  <dc:subject>&lt;Nom du projet&gt;</dc:subject>
  <dc:creator>Projet 306</dc:creator>
  <cp:keywords>&lt;Date de remise&gt;</cp:keywords>
  <dc:description>&lt;Client&gt;</dc:description>
  <cp:lastModifiedBy>Deillon Jonas</cp:lastModifiedBy>
  <cp:revision>712</cp:revision>
  <cp:lastPrinted>2025-06-10T09:40:00Z</cp:lastPrinted>
  <dcterms:created xsi:type="dcterms:W3CDTF">2021-01-02T16:49:00Z</dcterms:created>
  <dcterms:modified xsi:type="dcterms:W3CDTF">2025-12-18T15:29:00Z</dcterms:modified>
  <cp:category>&lt;X0.1&gt;</cp:category>
</cp:coreProperties>
</file>